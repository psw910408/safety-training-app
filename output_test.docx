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 xml:space="preserve">로봇수정본</w:t>
                  </w:r>
                </w:p>
                <w:p w14:paraId="6F0D4DBF" w14:textId="3FF24095" w:rsidR="00DB2B99" w:rsidRPr="0096427B" w:rsidRDefault="0096427B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신규채용시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proofErr w:type="gramStart"/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</w:t>
                  </w:r>
                  <w:proofErr w:type="gramEnd"/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/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/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/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/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1.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proofErr w:type="gramStart"/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</w:t>
                  </w:r>
                  <w:proofErr w:type="gramEnd"/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/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/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55A7408" w:rsidR="003F19D1" w:rsidRPr="00C6009D" w:rsidRDefault="0096427B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채용시 교육(근로자)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1188FEF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1. 산업안전 및 산업재해 예방에 관한 사항</w:t>
                  </w:r>
                </w:p>
                <w:p w14:paraId="257D8D7C" w14:textId="2B55616D" w:rsidR="0063160E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   (화재∙폭발 사고 발생 시 대피에 관한 사항을 포함한다)</w:t>
                  </w:r>
                </w:p>
                <w:p w14:paraId="518FD967" w14:textId="22F08818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2. 산업보건 및 건강장해 예방에 관한 사항</w:t>
                  </w:r>
                </w:p>
                <w:p w14:paraId="5BA3B91F" w14:textId="7106CCC4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YDVYGOStd33"/>
                      <w:kern w:val="0"/>
                      <w:sz w:val="24"/>
                      <w:szCs w:val="24"/>
                    </w:rPr>
                    <w:t>3. 위험성 평가에 관한 사항</w:t>
                  </w:r>
                </w:p>
                <w:p w14:paraId="62C97D08" w14:textId="77777777" w:rsidR="00354298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산업안전보건법령 및 산업재해보상보험 제도에 관한 사항</w:t>
                  </w:r>
                </w:p>
                <w:p w14:paraId="10506EEC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직무스트레스 예방 및 관리에 관한 사항</w:t>
                  </w:r>
                </w:p>
                <w:p w14:paraId="6E503CE6" w14:textId="77777777" w:rsidR="0096427B" w:rsidRDefault="0096427B" w:rsidP="0096427B">
                  <w:pPr>
                    <w:wordWrap/>
                    <w:adjustRightInd w:val="0"/>
                    <w:ind w:left="480" w:hangingChars="200" w:hanging="48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직장 내 괴롭힘, 고객의 폭언 등으로 인한 건강장해 예방 및</w:t>
                  </w:r>
                </w:p>
                <w:p w14:paraId="78D53FAD" w14:textId="173D488E" w:rsidR="0096427B" w:rsidRPr="0096427B" w:rsidRDefault="0096427B" w:rsidP="0096427B">
                  <w:pPr>
                    <w:wordWrap/>
                    <w:adjustRightInd w:val="0"/>
                    <w:ind w:firstLineChars="100" w:firstLine="20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 w:hint="eastAsia"/>
                      <w:color w:val="FFFFFF" w:themeColor="background1"/>
                      <w:kern w:val="0"/>
                      <w:szCs w:val="20"/>
                    </w:rPr>
                    <w:t>1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관리에 관한 사항</w:t>
                  </w:r>
                </w:p>
                <w:p w14:paraId="2BE29FF1" w14:textId="62A1CDF2" w:rsid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기계.기구의</w:t>
                  </w:r>
                  <w:proofErr w:type="gramEnd"/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위험성과 작업의 순서 및 동선에 관한 사항</w:t>
                  </w:r>
                </w:p>
                <w:p w14:paraId="56F378C1" w14:textId="7466AA15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작업 개시 전 점검에 관한 사항</w:t>
                  </w:r>
                </w:p>
                <w:p w14:paraId="4B896E63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9. 정리정돈 및 청소에 관한 사항</w:t>
                  </w:r>
                </w:p>
                <w:p w14:paraId="79DA3217" w14:textId="77777777" w:rsidR="0096427B" w:rsidRPr="0096427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10. 사고 발생 시 긴급조치에 관한 사항</w:t>
                  </w:r>
                </w:p>
                <w:p w14:paraId="5CA9A5C9" w14:textId="7B2948C9" w:rsidR="0096427B" w:rsidRPr="00C6009D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96427B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11. 물질안전보건자료에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0D5F18C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2E97B74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6AA3F26A" w:rsidR="007C3C41" w:rsidRPr="0096427B" w:rsidRDefault="007C3C4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429CA3AF" w:rsidR="00C6009D" w:rsidRPr="0096427B" w:rsidRDefault="0096427B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근로자 채용시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 xml:space="preserve">로봇수정본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/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proofErr w:type="gramStart"/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/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/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직군1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직군2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p>
            <w:r>
              <w:t/>
            </w:r>
          </w:p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0E5B38C7" w:rsidR="00B952A1" w:rsidRPr="0096427B" w:rsidRDefault="00C1423D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 xml:space="preserve"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/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5CD7C0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  <w:p>
            <w:r>
              <w:t/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p>
            <w:r>
              <w:t/>
            </w:r>
          </w:p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0E5B38C7" w:rsidR="00B952A1" w:rsidRPr="0096427B" w:rsidRDefault="00C1423D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 xml:space="preserve"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/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/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5CD7C0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  <w:p>
            <w:r>
              <w:t/>
            </w: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6A2C667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5BF99C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4462C7E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11EDE44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1C9BD45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6E5B5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212EDFC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1CD34B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1E4AE5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786C04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3A533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63031E1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25C010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09A7801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5451259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79E9398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481D117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035208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1E34C2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7D2D4E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690CE2E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E1D0B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2E6A51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4B543D5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3FB706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79C2E7C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6B8EA4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4541E8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5A5ACA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0C83326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680E00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20326B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7C3B9C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494730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15EBC2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4B247D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108FCE6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51FEBA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77EE45B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3452C59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0AF496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6672F28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643703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62CEA8C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2D94FF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2D2E2A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48255F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5F1C41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3B1A0E7" w:rsidR="00C74EC1" w:rsidRPr="00EC364E" w:rsidRDefault="00EC364E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근로자 채용시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 xml:space="preserve">로봇수정본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/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/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일자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/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/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/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/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/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/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/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/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/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/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/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966E6" w14:textId="77777777" w:rsidR="009A6B69" w:rsidRDefault="009A6B69" w:rsidP="003E29E9">
      <w:r>
        <w:separator/>
      </w:r>
    </w:p>
  </w:endnote>
  <w:endnote w:type="continuationSeparator" w:id="0">
    <w:p w14:paraId="411AD3AB" w14:textId="77777777" w:rsidR="009A6B69" w:rsidRDefault="009A6B69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415D" w14:textId="77777777" w:rsidR="009A6B69" w:rsidRDefault="009A6B69" w:rsidP="003E29E9">
      <w:r>
        <w:separator/>
      </w:r>
    </w:p>
  </w:footnote>
  <w:footnote w:type="continuationSeparator" w:id="0">
    <w:p w14:paraId="452FBEE6" w14:textId="77777777" w:rsidR="009A6B69" w:rsidRDefault="009A6B69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606A"/>
    <w:rsid w:val="000752B8"/>
    <w:rsid w:val="00077045"/>
    <w:rsid w:val="00082A31"/>
    <w:rsid w:val="0008305F"/>
    <w:rsid w:val="000A06F6"/>
    <w:rsid w:val="000B1716"/>
    <w:rsid w:val="000B1BD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60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20</cp:revision>
  <cp:lastPrinted>2026-01-13T08:14:00Z</cp:lastPrinted>
  <dcterms:created xsi:type="dcterms:W3CDTF">2026-01-08T07:26:00Z</dcterms:created>
  <dcterms:modified xsi:type="dcterms:W3CDTF">2026-03-25T04:07:00Z</dcterms:modified>
</cp:coreProperties>
</file>