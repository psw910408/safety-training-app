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3FF24095" w:rsidR="00DB2B99" w:rsidRPr="0096427B" w:rsidRDefault="0096427B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신규채용시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27644FB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67DF16D3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자서명%}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3DD961AD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{%관리자서명%}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1.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55A7408" w:rsidR="003F19D1" w:rsidRPr="00C6009D" w:rsidRDefault="0096427B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채용시 교육(근로자)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1188FEF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1. 산업안전 및 산업재해 예방에 관한 사항</w:t>
                  </w:r>
                </w:p>
                <w:p w14:paraId="257D8D7C" w14:textId="2B55616D" w:rsidR="0063160E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   (화재∙폭발 사고 발생 시 대피에 관한 사항을 포함한다)</w:t>
                  </w:r>
                </w:p>
                <w:p w14:paraId="518FD967" w14:textId="22F08818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2. 산업보건 및 건강장해 예방에 관한 사항</w:t>
                  </w:r>
                </w:p>
                <w:p w14:paraId="5BA3B91F" w14:textId="7106CCC4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3. 위험성 평가에 관한 사항</w:t>
                  </w:r>
                </w:p>
                <w:p w14:paraId="62C97D08" w14:textId="77777777" w:rsidR="00354298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산업안전보건법령 및 산업재해보상보험 제도에 관한 사항</w:t>
                  </w:r>
                </w:p>
                <w:p w14:paraId="10506EEC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직무스트레스 예방 및 관리에 관한 사항</w:t>
                  </w:r>
                </w:p>
                <w:p w14:paraId="6E503CE6" w14:textId="77777777" w:rsidR="0096427B" w:rsidRDefault="0096427B" w:rsidP="0096427B">
                  <w:pPr>
                    <w:wordWrap/>
                    <w:adjustRightInd w:val="0"/>
                    <w:ind w:left="480" w:hangingChars="200" w:hanging="48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직장 내 괴롭힘, 고객의 폭언 등으로 인한 건강장해 예방 및</w:t>
                  </w:r>
                </w:p>
                <w:p w14:paraId="78D53FAD" w14:textId="173D488E" w:rsidR="0096427B" w:rsidRPr="0096427B" w:rsidRDefault="0096427B" w:rsidP="0096427B">
                  <w:pPr>
                    <w:wordWrap/>
                    <w:adjustRightInd w:val="0"/>
                    <w:ind w:firstLineChars="100" w:firstLine="20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 w:hint="eastAsia"/>
                      <w:color w:val="FFFFFF" w:themeColor="background1"/>
                      <w:kern w:val="0"/>
                      <w:szCs w:val="20"/>
                    </w:rPr>
                    <w:t>1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관리에 관한 사항</w:t>
                  </w:r>
                </w:p>
                <w:p w14:paraId="2BE29FF1" w14:textId="62A1CDF2" w:rsid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기계.기구의 위험성과 작업의 순서 및 동선에 관한 사항</w:t>
                  </w:r>
                </w:p>
                <w:p w14:paraId="56F378C1" w14:textId="7466AA15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작업 개시 전 점검에 관한 사항</w:t>
                  </w:r>
                </w:p>
                <w:p w14:paraId="4B896E63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9. 정리정돈 및 청소에 관한 사항</w:t>
                  </w:r>
                </w:p>
                <w:p w14:paraId="79DA3217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10. 사고 발생 시 긴급조치에 관한 사항</w:t>
                  </w:r>
                </w:p>
                <w:p w14:paraId="5CA9A5C9" w14:textId="7B2948C9" w:rsidR="0096427B" w:rsidRPr="00C6009D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11. 물질안전보건자료에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0D5F18C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2E97B74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6AA3F26A" w:rsidR="007C3C41" w:rsidRPr="0096427B" w:rsidRDefault="007C3C4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429CA3AF" w:rsidR="00C6009D" w:rsidRPr="0096427B" w:rsidRDefault="0096427B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근로자 채용시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0752B8" w:rsidRPr="0096427B" w14:paraId="0E274AC4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0752B8" w:rsidRPr="00E14AC1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2CC5CFE8" w:rsidR="000752B8" w:rsidRPr="00E14AC1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328B1DD2" w:rsidR="000752B8" w:rsidRPr="00E14AC1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7FE5C67F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A21F9" w14:textId="0285E4C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65A58FC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4AB4B945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2CD03B0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FBA49" w14:textId="43A7FE3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1ECFC51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0035715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57B3D" w14:textId="7327675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49B3BA1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1C536A18" w14:textId="77777777" w:rsidTr="00E629E6">
        <w:trPr>
          <w:cantSplit/>
          <w:trHeight w:val="583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14A0E" w14:textId="4C7C13D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2EAA8" w14:textId="11D1439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241AA3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14D0ED" w14:textId="3008D9C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FC866" w14:textId="2AC62EB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FFBEC3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60D37984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7159B0E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ABA50" w14:textId="21CC651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94F16F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6022DA4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6F7D0" w14:textId="5613A92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4B4D627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4F6849C2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2DFA786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CA04E" w14:textId="36B38D8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2149035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575203D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46646" w14:textId="5AD09F5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107DBAD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7A6BAF69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1655E1F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1DD00" w14:textId="00D2FC1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391E974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222DDE7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E1E36" w14:textId="203CE8A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5BB5C2F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61FA085A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582AB3F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5A36C" w14:textId="6F9106C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29BE35D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5A09BA5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3EAA5" w14:textId="680DDB1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769B136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3B3F9116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4FAA96E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26877" w14:textId="6FFB159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0E78F05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6FF3162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75C8E" w14:textId="5FD6CB2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4E3B8BA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6713BF72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774882D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A9F53" w14:textId="04BA274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7482129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A9E70B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55766" w14:textId="2D459E2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62D003F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09EFD0AB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77BCB29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D3D14" w14:textId="1CEC6F7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57D157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015FEABF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6A5FB" w14:textId="50EC0B3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0A7818A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53C27480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3981FC6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047A0" w14:textId="162D98B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E477A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14A15D2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48E7C" w14:textId="5A51D38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02CC76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5335444D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39CC694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6E3DA" w14:textId="694DC89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681503BF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5CE119B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3982" w14:textId="7DA39E7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0903B63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3A03C5E6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65324DD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CF911" w14:textId="1E3F5FC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04A955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516B324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EB468" w14:textId="53E5DC9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344B6D0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40CA659F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6001CD2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8B42E" w14:textId="3869DB7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50141A3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40ED5DAE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1CDF5" w14:textId="19F65CF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1B58697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2B9E141C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0BF9833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E3452" w14:textId="3D6E76E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51D33C2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5A9BA01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9A0A9" w14:textId="0F7EEB8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131EACF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2422A1E5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6FF7DC4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FC979" w14:textId="50F3AB1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2EF71E6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226A958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2D5C" w14:textId="7180940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6CBAC98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7EFA9DD8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6AFDED7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CEED6" w14:textId="4C9BA73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A6A43BF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1D3FBF5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BD539" w14:textId="13AC1BC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CB1A2A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53B77DC3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680A320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3C738" w14:textId="37AD073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03F9C1D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6AA2481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56B20" w14:textId="629C567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22AD197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25CFABD7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1A58F26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46314" w14:textId="0085481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142BA8C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1945519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6CFAE" w14:textId="3A17DEC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40CA305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5E81BC4B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63339D2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D1CC4" w14:textId="51201CE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5800BB1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212081F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1C43" w14:textId="3EA396E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24E01AD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6E85960D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6DFA385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DA509" w14:textId="18B803B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667238CC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7FDC22CF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FC596" w14:textId="55EF17A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06C27E8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1BA3465B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137622E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039C3" w14:textId="7AAD871B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6E25069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4983C74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81588" w14:textId="22BE44F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786964D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0D9B748D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4553D19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8AB3C" w14:textId="16F13F4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40144A2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5DAB75A2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A453F" w14:textId="48FC165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09F15F1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046067FB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505E2BD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1F29E" w14:textId="0D738A7A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24942D15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6B407CF9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2168D" w14:textId="1FA5FFA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3E4C9203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  <w:tr w:rsidR="000752B8" w:rsidRPr="0096427B" w14:paraId="69344431" w14:textId="77777777" w:rsidTr="00E629E6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6FBF6D8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BF204D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BF204D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9A1376" w14:textId="7F6FEFBD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044D19F4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77777777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6755401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6C1777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6C1777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755AED" w14:textId="4A46A256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12CE9FA0" w:rsidR="000752B8" w:rsidRPr="0096427B" w:rsidRDefault="000752B8" w:rsidP="000752B8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{%근로자서명%}</w:t>
            </w: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3"/>
              <w:gridCol w:w="4641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3B1A0E7" w:rsidR="00C74EC1" w:rsidRPr="00EC364E" w:rsidRDefault="00EC364E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근로자 채용시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7FDAB25E" w:rsidR="00C74EC1" w:rsidRPr="008A74F1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03F9B4D1" w:rsidR="00C74EC1" w:rsidRPr="007A2948" w:rsidRDefault="00C74EC1" w:rsidP="0047225A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D9A625C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3146055E" w:rsidR="00C74EC1" w:rsidRPr="007A2948" w:rsidRDefault="00C74EC1" w:rsidP="0047225A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643AEC19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43806F98" w:rsidR="00C74EC1" w:rsidRPr="007A2948" w:rsidRDefault="00C74EC1" w:rsidP="0082601F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3590" w14:textId="77777777" w:rsidR="00CD3979" w:rsidRDefault="00CD3979" w:rsidP="003E29E9">
      <w:r>
        <w:separator/>
      </w:r>
    </w:p>
  </w:endnote>
  <w:endnote w:type="continuationSeparator" w:id="0">
    <w:p w14:paraId="7E643CE5" w14:textId="77777777" w:rsidR="00CD3979" w:rsidRDefault="00CD3979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A80A" w14:textId="77777777" w:rsidR="00CD3979" w:rsidRDefault="00CD3979" w:rsidP="003E29E9">
      <w:r>
        <w:separator/>
      </w:r>
    </w:p>
  </w:footnote>
  <w:footnote w:type="continuationSeparator" w:id="0">
    <w:p w14:paraId="6B803CFC" w14:textId="77777777" w:rsidR="00CD3979" w:rsidRDefault="00CD3979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606A"/>
    <w:rsid w:val="000752B8"/>
    <w:rsid w:val="00077045"/>
    <w:rsid w:val="00082A31"/>
    <w:rsid w:val="0008305F"/>
    <w:rsid w:val="000A06F6"/>
    <w:rsid w:val="000B1716"/>
    <w:rsid w:val="000B1BD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B01B5"/>
    <w:rsid w:val="002B251A"/>
    <w:rsid w:val="002B5F70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53037F"/>
    <w:rsid w:val="00537015"/>
    <w:rsid w:val="00546593"/>
    <w:rsid w:val="005655AA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70804"/>
    <w:rsid w:val="00B72296"/>
    <w:rsid w:val="00B82223"/>
    <w:rsid w:val="00B84447"/>
    <w:rsid w:val="00B92E19"/>
    <w:rsid w:val="00BB7B67"/>
    <w:rsid w:val="00BC1F3F"/>
    <w:rsid w:val="00BC2A64"/>
    <w:rsid w:val="00BD0A16"/>
    <w:rsid w:val="00BE2DA2"/>
    <w:rsid w:val="00BE5108"/>
    <w:rsid w:val="00C049DD"/>
    <w:rsid w:val="00C06437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51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16</cp:revision>
  <cp:lastPrinted>2026-01-13T08:14:00Z</cp:lastPrinted>
  <dcterms:created xsi:type="dcterms:W3CDTF">2026-01-08T07:26:00Z</dcterms:created>
  <dcterms:modified xsi:type="dcterms:W3CDTF">2026-03-25T02:21:00Z</dcterms:modified>
</cp:coreProperties>
</file>