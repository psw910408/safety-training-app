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65"/>
              <w:gridCol w:w="1572"/>
              <w:gridCol w:w="403"/>
              <w:gridCol w:w="970"/>
              <w:gridCol w:w="978"/>
              <w:gridCol w:w="18"/>
              <w:gridCol w:w="243"/>
              <w:gridCol w:w="164"/>
              <w:gridCol w:w="456"/>
              <w:gridCol w:w="662"/>
              <w:gridCol w:w="484"/>
              <w:gridCol w:w="401"/>
              <w:gridCol w:w="1563"/>
            </w:tblGrid>
            <w:tr w:rsidR="00DB2B99" w:rsidRPr="00D0783E" w14:paraId="36B12668" w14:textId="77777777" w:rsidTr="0008305F">
              <w:trPr>
                <w:trHeight w:val="490"/>
              </w:trPr>
              <w:tc>
                <w:tcPr>
                  <w:tcW w:w="587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7A990C0C" w:rsidR="00FB3CB5" w:rsidRPr="0096427B" w:rsidRDefault="0096427B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36"/>
                    </w:rPr>
                    <w:t>삼화</w:t>
                  </w:r>
                  <w:r w:rsidR="00B84447" w:rsidRPr="0096427B">
                    <w:rPr>
                      <w:rFonts w:asciiTheme="minorEastAsia" w:eastAsiaTheme="minorEastAsia" w:hAnsiTheme="minorEastAsia" w:hint="eastAsia"/>
                      <w:b/>
                      <w:sz w:val="36"/>
                    </w:rPr>
                    <w:t>타워</w:t>
                  </w:r>
                </w:p>
                <w:p w14:paraId="6F0D4DBF" w14:textId="77C5095C" w:rsidR="00DB2B99" w:rsidRPr="0096427B" w:rsidRDefault="00081DA0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MSDS 정기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(시설)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22790BBB" w:rsidR="00DB2B99" w:rsidRPr="0096427B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</w:t>
                  </w:r>
                  <w:proofErr w:type="gramEnd"/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202</w:t>
                  </w:r>
                  <w:r w:rsid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6</w:t>
                  </w:r>
                  <w:r w:rsidR="00DE2A5E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.</w:t>
                  </w:r>
                  <w:r w:rsidR="00DE4BD9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01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.</w:t>
                  </w:r>
                  <w:r w:rsidR="00A17D8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081DA0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20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.(</w:t>
                  </w:r>
                  <w:r w:rsidR="00EF43FA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화</w:t>
                  </w:r>
                  <w:r w:rsidR="00004FB1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)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(</w:t>
                  </w:r>
                  <w:r w:rsidR="00A0566E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081DA0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10</w:t>
                  </w:r>
                  <w:proofErr w:type="gramEnd"/>
                  <w:r w:rsidR="00FB3CB5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:00</w:t>
                  </w:r>
                  <w:r w:rsidR="005655AA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~</w:t>
                  </w:r>
                  <w:r w:rsidR="00FB3CB5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0C1260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</w:t>
                  </w:r>
                  <w:r w:rsidR="00081DA0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:</w:t>
                  </w:r>
                  <w:r w:rsidR="00FB3CB5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00</w:t>
                  </w:r>
                  <w:r w:rsidR="00A0566E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425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61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08305F">
              <w:trPr>
                <w:trHeight w:val="1119"/>
              </w:trPr>
              <w:tc>
                <w:tcPr>
                  <w:tcW w:w="587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25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</w:tr>
            <w:tr w:rsidR="00DB2B99" w:rsidRPr="00D0783E" w14:paraId="2CC9E1C6" w14:textId="77777777" w:rsidTr="0008305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4036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907515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07515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1. </w:t>
                  </w:r>
                  <w:r w:rsidR="00B92E19" w:rsidRPr="00907515">
                    <w:rPr>
                      <w:rFonts w:asciiTheme="minorEastAsia" w:eastAsiaTheme="minorEastAsia" w:hAnsiTheme="minorEastAsia" w:hint="eastAsia"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580E10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</w:t>
                  </w:r>
                  <w:r w:rsidR="00B92E19" w:rsidRPr="008758D2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  <w:p w14:paraId="0AAC82A0" w14:textId="29BB7834" w:rsidR="00DB2B99" w:rsidRPr="00B2154F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5. </w:t>
                  </w:r>
                  <w:r w:rsidR="00A42BD0"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기타</w:t>
                  </w:r>
                  <w:r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(</w:t>
                  </w:r>
                  <w:r w:rsidR="00081DA0"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MSDS 교육</w:t>
                  </w:r>
                  <w:r w:rsidR="007C3C41"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)</w:t>
                  </w:r>
                </w:p>
              </w:tc>
              <w:tc>
                <w:tcPr>
                  <w:tcW w:w="4072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2.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81DA0" w:rsidRPr="00D0783E" w14:paraId="62DEE109" w14:textId="77777777" w:rsidTr="0082601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081DA0" w:rsidRPr="00D0783E" w14:paraId="1BA832F3" w14:textId="77777777" w:rsidTr="0082601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71A545CD" w14:textId="40606C31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6C73ABC7" w14:textId="0D278686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1D98E21F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81DA0" w:rsidRPr="00D0783E" w14:paraId="231336BB" w14:textId="77777777" w:rsidTr="0082601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07B577AA" w14:textId="00B11F6B" w:rsidR="00DB2B99" w:rsidRPr="0096427B" w:rsidRDefault="00DB2B99" w:rsidP="00354298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57BC7AAA" w14:textId="3E0FD6D3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4E235F6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81DA0" w:rsidRPr="00D0783E" w14:paraId="6DE233E1" w14:textId="77777777" w:rsidTr="0082601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1252EC4F" w14:textId="263F491D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124040C9" w14:textId="277DF57B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260EF948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6E2F8206" w:rsidR="00DB2B99" w:rsidRPr="0096427B" w:rsidRDefault="00DB2B99" w:rsidP="00EC364E">
                  <w:pPr>
                    <w:jc w:val="center"/>
                    <w:rPr>
                      <w:rFonts w:asciiTheme="minorEastAsia" w:eastAsiaTheme="minorEastAsia" w:hAnsiTheme="minorEastAsia" w:hint="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08305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810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24F75E35" w:rsidR="003F19D1" w:rsidRPr="00C6009D" w:rsidRDefault="00081DA0" w:rsidP="00354298">
                  <w:pPr>
                    <w:wordWrap/>
                    <w:adjustRightInd w:val="0"/>
                    <w:jc w:val="left"/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MSDS 교육(시설)</w:t>
                  </w:r>
                </w:p>
              </w:tc>
            </w:tr>
            <w:tr w:rsidR="003F19D1" w:rsidRPr="00D0783E" w14:paraId="734A04C1" w14:textId="77777777" w:rsidTr="0008305F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810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5D5A1FF1" w14:textId="77777777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1. 대상화학물질의 명칭 또는 제품명</w:t>
                  </w:r>
                </w:p>
                <w:p w14:paraId="4B32475C" w14:textId="77777777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2. 취급 제품(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경유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 外 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9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개 품목)</w:t>
                  </w:r>
                </w:p>
                <w:p w14:paraId="2063AC81" w14:textId="4D034AD2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경유, SELANT-OS-T, SELANT-OS-W, 슈퍼루브그리스, 먼지제거제,</w:t>
                  </w:r>
                </w:p>
                <w:p w14:paraId="281338BC" w14:textId="0B852244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BD-3 Belt Dressing, BF가스체크, 록타이트401, R-134a, R-410a</w:t>
                  </w:r>
                </w:p>
                <w:p w14:paraId="14134878" w14:textId="7A7452AA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3. 물리적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위험성 및 건강 유해성</w:t>
                  </w:r>
                </w:p>
                <w:p w14:paraId="3BD94F6F" w14:textId="77777777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취급상의 주의사항</w:t>
                  </w:r>
                </w:p>
                <w:p w14:paraId="4C3101F8" w14:textId="77777777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적절한 보호구</w:t>
                  </w:r>
                </w:p>
                <w:p w14:paraId="0AE2F78B" w14:textId="77777777" w:rsid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응급조치 요령 및 사고시 대처방법</w:t>
                  </w:r>
                </w:p>
                <w:p w14:paraId="5CA9A5C9" w14:textId="45C81CD9" w:rsidR="00081DA0" w:rsidRPr="00081DA0" w:rsidRDefault="00081DA0" w:rsidP="0096427B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 물질안전보건자료 및 경고표지를 이해하는 방법</w:t>
                  </w:r>
                </w:p>
              </w:tc>
            </w:tr>
            <w:tr w:rsidR="007C3C41" w:rsidRPr="00D0783E" w14:paraId="5A2DE882" w14:textId="77777777" w:rsidTr="007C3C4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27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2027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2027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2027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7C3C4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27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57BC275B" w:rsidR="007C3C41" w:rsidRPr="0096427B" w:rsidRDefault="0096427B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관리소</w:t>
                  </w:r>
                  <w:r w:rsidR="00EC364E">
                    <w:rPr>
                      <w:rFonts w:asciiTheme="minorEastAsia" w:eastAsiaTheme="minorEastAsia" w:hAnsiTheme="minorEastAsia" w:hint="eastAsia"/>
                      <w:sz w:val="22"/>
                    </w:rPr>
                    <w:t>장</w:t>
                  </w:r>
                </w:p>
              </w:tc>
              <w:tc>
                <w:tcPr>
                  <w:tcW w:w="2027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11DF984A" w:rsidR="007C3C41" w:rsidRPr="0096427B" w:rsidRDefault="0096427B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박영호</w:t>
                  </w:r>
                </w:p>
              </w:tc>
              <w:tc>
                <w:tcPr>
                  <w:tcW w:w="2027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7827A962" w:rsidR="007C3C41" w:rsidRPr="0096427B" w:rsidRDefault="00D3343D" w:rsidP="00D3343D">
                  <w:pPr>
                    <w:jc w:val="center"/>
                    <w:rPr>
                      <w:rFonts w:asciiTheme="minorEastAsia" w:eastAsiaTheme="minorEastAsia" w:hAnsiTheme="minorEastAsia" w:hint="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B</w:t>
                  </w:r>
                  <w:r w:rsidR="00081DA0">
                    <w:rPr>
                      <w:rFonts w:asciiTheme="minorEastAsia" w:eastAsiaTheme="minorEastAsia" w:hAnsiTheme="minorEastAsia" w:hint="eastAsia"/>
                      <w:sz w:val="22"/>
                    </w:rPr>
                    <w:t>5</w:t>
                  </w:r>
                  <w:r w:rsidR="00883EBF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층 </w:t>
                  </w:r>
                  <w:r w:rsidR="00081DA0">
                    <w:rPr>
                      <w:rFonts w:asciiTheme="minorEastAsia" w:eastAsiaTheme="minorEastAsia" w:hAnsiTheme="minorEastAsia" w:hint="eastAsia"/>
                      <w:sz w:val="22"/>
                    </w:rPr>
                    <w:t>MSDS창고</w:t>
                  </w:r>
                </w:p>
              </w:tc>
              <w:tc>
                <w:tcPr>
                  <w:tcW w:w="2027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3BC316A8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30A33D01" w:rsidR="00C6009D" w:rsidRPr="0096427B" w:rsidRDefault="00081DA0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>MSDS 정기</w:t>
            </w:r>
            <w:r w:rsidR="00907515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>교육</w:t>
            </w: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>(시설)</w:t>
            </w:r>
            <w:r w:rsidR="00907515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 </w:t>
            </w:r>
            <w:r w:rsid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4366F4D8" w:rsidR="00C6009D" w:rsidRPr="0096427B" w:rsidRDefault="0096427B" w:rsidP="00C6009D">
            <w:pPr>
              <w:pStyle w:val="a7"/>
              <w:spacing w:line="240" w:lineRule="auto"/>
              <w:ind w:firstLineChars="100" w:firstLine="220"/>
              <w:jc w:val="lef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삼화</w:t>
            </w:r>
            <w:r w:rsidR="00B84447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타워</w:t>
            </w:r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                                  </w:t>
            </w:r>
            <w:r w:rsidR="00EC364E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proofErr w:type="gramStart"/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</w:t>
            </w:r>
            <w:proofErr w:type="gramEnd"/>
            <w:r w:rsidR="00081DA0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2026.01.20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</w:tr>
      <w:tr w:rsidR="00C6009D" w:rsidRPr="0096427B" w14:paraId="0E274AC4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30994FCB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868BB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A21F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4AB4B945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77777777" w:rsidR="00C6009D" w:rsidRPr="0096427B" w:rsidRDefault="00C6009D" w:rsidP="00C6009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6380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FBA4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84AE0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57B3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1C536A18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B2EAA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FC86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60D37984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CA03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ABA5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69F3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6F7D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4F6849C2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64FB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CA04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7F95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04664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7A6BAF69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8592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1DD0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DB5DE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AE1E3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61FA085A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0706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5A36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3266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3EAA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3B3F9116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89D2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2687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EB80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75C8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6713BF72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8686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A9F5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98C3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5576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09EFD0AB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6EC8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D3D1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8EAED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6A5F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53C27480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7395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047A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EBFE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48E7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5335444D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6877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16E3D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943A3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B398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3A03C5E6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150F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CF91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5CD3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EB46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40CA659F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30E4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8B42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A2A9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21CDF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2B9E141C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EC52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E345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4C72B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9A0A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2422A1E5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E6B8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9FC97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623C4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E2D5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7EFA9DD8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9AA3D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CEED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B594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BD53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53B77DC3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E392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3C73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E012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56B2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25CFABD7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AD11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4631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D6AC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6CFA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5E81BC4B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F5760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D1CC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BCBE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B1C4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6E85960D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3EC50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6DA50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E632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4FC59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1BA3465B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39B0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039C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56672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78158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0D9B748D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AC1B8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A8AB3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B65B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2A453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046067FB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42665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1F29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0E08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2168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C6009D" w:rsidRPr="0096427B" w14:paraId="69344431" w14:textId="77777777" w:rsidTr="009D5AAB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0BF3E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A9A137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A058A4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755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7"/>
              <w:gridCol w:w="4637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71744527" w:rsidR="00C74EC1" w:rsidRPr="00EC364E" w:rsidRDefault="00081DA0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MSDS 정기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(시설)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062B2F30" w:rsidR="00C74EC1" w:rsidRPr="007A2948" w:rsidRDefault="00EC364E" w:rsidP="008C0CC8">
                  <w:pPr>
                    <w:jc w:val="left"/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삼화</w:t>
                  </w:r>
                  <w:r w:rsidR="00B84447"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타워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 w:rsidR="00C6009D"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         </w:t>
                  </w:r>
                  <w:r w:rsidR="00F27C14"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              </w:t>
                  </w:r>
                  <w:r w:rsidR="00217F10"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proofErr w:type="gramStart"/>
                  <w:r w:rsidR="00C74EC1"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교육일자</w:t>
                  </w:r>
                  <w:r w:rsidR="00A74DC8"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:</w:t>
                  </w:r>
                  <w:proofErr w:type="gramEnd"/>
                  <w:r w:rsidR="00081DA0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2026.01.20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475CF66B" w:rsidR="00C74EC1" w:rsidRPr="008A74F1" w:rsidRDefault="00A43BAA" w:rsidP="0047225A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>
                    <w:rPr>
                      <w:rFonts w:ascii="가는각진제목체" w:eastAsia="가는각진제목체" w:hAnsi="굴림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8240" behindDoc="1" locked="0" layoutInCell="1" allowOverlap="1" wp14:anchorId="54663133" wp14:editId="0004034E">
                        <wp:simplePos x="0" y="0"/>
                        <wp:positionH relativeFrom="column">
                          <wp:posOffset>-20320</wp:posOffset>
                        </wp:positionH>
                        <wp:positionV relativeFrom="paragraph">
                          <wp:posOffset>22225</wp:posOffset>
                        </wp:positionV>
                        <wp:extent cx="2819400" cy="2424430"/>
                        <wp:effectExtent l="0" t="0" r="0" b="0"/>
                        <wp:wrapNone/>
                        <wp:docPr id="375214772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5214772" name="그림 375214772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9400" cy="2424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721F92DA" w:rsidR="00C74EC1" w:rsidRPr="007A2948" w:rsidRDefault="00A43BAA" w:rsidP="0047225A">
                  <w:pPr>
                    <w:spacing w:line="276" w:lineRule="auto"/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  <w:r>
                    <w:rPr>
                      <w:rFonts w:ascii="가는각진제목체" w:eastAsia="가는각진제목체" w:hAnsi="굴림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9264" behindDoc="1" locked="0" layoutInCell="1" allowOverlap="1" wp14:anchorId="40519B79" wp14:editId="1BA0B9C9">
                        <wp:simplePos x="0" y="0"/>
                        <wp:positionH relativeFrom="column">
                          <wp:posOffset>27305</wp:posOffset>
                        </wp:positionH>
                        <wp:positionV relativeFrom="paragraph">
                          <wp:posOffset>15875</wp:posOffset>
                        </wp:positionV>
                        <wp:extent cx="2791460" cy="2410460"/>
                        <wp:effectExtent l="0" t="0" r="8890" b="8890"/>
                        <wp:wrapNone/>
                        <wp:docPr id="467916293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7916293" name="그림 1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1460" cy="2410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578DA9A4" w:rsidR="00C74EC1" w:rsidRPr="007A2948" w:rsidRDefault="00C74EC1" w:rsidP="0047225A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3146055E" w:rsidR="00C74EC1" w:rsidRPr="007A2948" w:rsidRDefault="00C74EC1" w:rsidP="0047225A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643AEC19" w:rsidR="00C74EC1" w:rsidRPr="007A2948" w:rsidRDefault="00C74EC1" w:rsidP="0047225A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43806F98" w:rsidR="00C74EC1" w:rsidRPr="007A2948" w:rsidRDefault="00C74EC1" w:rsidP="0082601F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C3B2243" w14:textId="229DBA81" w:rsidR="006064BE" w:rsidRDefault="00C6009D" w:rsidP="00081DA0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EF6B6D" w:rsidRPr="00C83630" w14:paraId="022A6B3D" w14:textId="77777777" w:rsidTr="001E400D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65"/>
              <w:gridCol w:w="1572"/>
              <w:gridCol w:w="403"/>
              <w:gridCol w:w="970"/>
              <w:gridCol w:w="978"/>
              <w:gridCol w:w="18"/>
              <w:gridCol w:w="243"/>
              <w:gridCol w:w="164"/>
              <w:gridCol w:w="456"/>
              <w:gridCol w:w="662"/>
              <w:gridCol w:w="484"/>
              <w:gridCol w:w="401"/>
              <w:gridCol w:w="1563"/>
            </w:tblGrid>
            <w:tr w:rsidR="00EF6B6D" w:rsidRPr="00D0783E" w14:paraId="665E4EEC" w14:textId="77777777" w:rsidTr="001E400D">
              <w:trPr>
                <w:trHeight w:val="490"/>
              </w:trPr>
              <w:tc>
                <w:tcPr>
                  <w:tcW w:w="587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1916DB8C" w14:textId="77777777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36"/>
                    </w:rPr>
                    <w:lastRenderedPageBreak/>
                    <w:t>삼화타워</w:t>
                  </w:r>
                </w:p>
                <w:p w14:paraId="1CF14D39" w14:textId="77777777" w:rsidR="00EF6B6D" w:rsidRPr="0096427B" w:rsidRDefault="00EF6B6D" w:rsidP="001E400D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MSDS 정기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(시설)</w:t>
                  </w:r>
                </w:p>
                <w:p w14:paraId="702C427F" w14:textId="77777777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CFFE437" w14:textId="12566A5B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 :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202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6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01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20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.(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화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) </w:t>
                  </w: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(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</w:t>
                  </w:r>
                  <w:r w:rsidR="0064158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3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:00 ~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</w:t>
                  </w:r>
                  <w:r w:rsidR="0064158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5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:00 )</w:t>
                  </w:r>
                </w:p>
              </w:tc>
              <w:tc>
                <w:tcPr>
                  <w:tcW w:w="425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2FE3095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33EA361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3B29978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45A7C07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 당</w:t>
                  </w:r>
                </w:p>
              </w:tc>
              <w:tc>
                <w:tcPr>
                  <w:tcW w:w="161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F901AB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소장/부장</w:t>
                  </w:r>
                </w:p>
              </w:tc>
            </w:tr>
            <w:tr w:rsidR="00EF6B6D" w:rsidRPr="00D0783E" w14:paraId="022122DE" w14:textId="77777777" w:rsidTr="001E400D">
              <w:trPr>
                <w:trHeight w:val="1119"/>
              </w:trPr>
              <w:tc>
                <w:tcPr>
                  <w:tcW w:w="587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B06AF84" w14:textId="77777777" w:rsidR="00EF6B6D" w:rsidRPr="0096427B" w:rsidRDefault="00EF6B6D" w:rsidP="001E400D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25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5A88377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6C59CC3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1BC353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</w:tr>
            <w:tr w:rsidR="00EF6B6D" w:rsidRPr="00D0783E" w14:paraId="26B98164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435EB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4036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F955192" w14:textId="77777777" w:rsidR="00EF6B6D" w:rsidRPr="00907515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07515">
                    <w:rPr>
                      <w:rFonts w:asciiTheme="minorEastAsia" w:eastAsiaTheme="minorEastAsia" w:hAnsiTheme="minorEastAsia" w:hint="eastAsia"/>
                      <w:szCs w:val="20"/>
                    </w:rPr>
                    <w:t>1. 신규채용시 교육(8시간 이상)</w:t>
                  </w:r>
                </w:p>
                <w:p w14:paraId="2E673CA2" w14:textId="77777777" w:rsidR="00EF6B6D" w:rsidRPr="00580E10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>3. 특별안전보건 교육(2시간 이상</w:t>
                  </w:r>
                  <w:r w:rsidRPr="008758D2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  <w:p w14:paraId="498DF096" w14:textId="77777777" w:rsidR="00EF6B6D" w:rsidRPr="00B2154F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5. 기타(MSDS 교육)</w:t>
                  </w:r>
                </w:p>
              </w:tc>
              <w:tc>
                <w:tcPr>
                  <w:tcW w:w="4072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65538D3F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2. 작업내용 변경시 교육(2시간 이상)</w:t>
                  </w:r>
                </w:p>
                <w:p w14:paraId="515E9329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정기 안전보건 교육(월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34406D9A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40D7A06E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5A5A80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2F2AFD9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    분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1F4E56E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1B69A53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EF487D3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460B76C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F6B6D" w:rsidRPr="00D0783E" w14:paraId="7D5B0CE7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B327F6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4B4DFA97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099355D7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50CA8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5A77A54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B0D03E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7DC9687C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90AFA4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253008C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3ECC85D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738608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58DAF9F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63B3A4E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5A1D65C8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2BA5CF3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328CB28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5AA93C6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98036E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6C822A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6E7150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 w:hint="eastAsia"/>
                      <w:szCs w:val="20"/>
                    </w:rPr>
                  </w:pPr>
                </w:p>
              </w:tc>
            </w:tr>
            <w:tr w:rsidR="00EF6B6D" w:rsidRPr="00D0783E" w14:paraId="552990D2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4D6A01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810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28C97F68" w14:textId="77777777" w:rsidR="00EF6B6D" w:rsidRPr="00C6009D" w:rsidRDefault="00EF6B6D" w:rsidP="001E400D">
                  <w:pPr>
                    <w:wordWrap/>
                    <w:adjustRightInd w:val="0"/>
                    <w:jc w:val="left"/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MSDS 교육(시설)</w:t>
                  </w:r>
                </w:p>
              </w:tc>
            </w:tr>
            <w:tr w:rsidR="00EF6B6D" w:rsidRPr="00D0783E" w14:paraId="6B53B09B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6A5B28A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810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0DBF2157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1. 대상화학물질의 명칭 또는 제품명</w:t>
                  </w:r>
                </w:p>
                <w:p w14:paraId="786ECBD6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2. 취급 제품(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경유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 外 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9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개 품목)</w:t>
                  </w:r>
                </w:p>
                <w:p w14:paraId="4D8ECAA6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경유, SELANT-OS-T, SELANT-OS-W, 슈퍼루브그리스, 먼지제거제,</w:t>
                  </w:r>
                </w:p>
                <w:p w14:paraId="7A013085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BD-3 Belt Dressing, BF가스체크, 록타이트401, R-134a, R-410a</w:t>
                  </w:r>
                </w:p>
                <w:p w14:paraId="1AAF65F0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3. 물리적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위험성 및 건강 유해성</w:t>
                  </w:r>
                </w:p>
                <w:p w14:paraId="55E67955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취급상의 주의사항</w:t>
                  </w:r>
                </w:p>
                <w:p w14:paraId="05C9A738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적절한 보호구</w:t>
                  </w:r>
                </w:p>
                <w:p w14:paraId="2420D40E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응급조치 요령 및 사고시 대처방법</w:t>
                  </w:r>
                </w:p>
                <w:p w14:paraId="1A73E638" w14:textId="77777777" w:rsidR="00EF6B6D" w:rsidRPr="00081DA0" w:rsidRDefault="00EF6B6D" w:rsidP="001E400D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 물질안전보건자료 및 경고표지를 이해하는 방법</w:t>
                  </w:r>
                </w:p>
              </w:tc>
            </w:tr>
            <w:tr w:rsidR="00EF6B6D" w:rsidRPr="00D0783E" w14:paraId="4C966072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04AB285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3537592A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27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276465A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2027" w:type="dxa"/>
                  <w:gridSpan w:val="3"/>
                  <w:shd w:val="clear" w:color="auto" w:fill="F2F2F2"/>
                  <w:vAlign w:val="center"/>
                </w:tcPr>
                <w:p w14:paraId="519C260F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2027" w:type="dxa"/>
                  <w:gridSpan w:val="5"/>
                  <w:shd w:val="clear" w:color="auto" w:fill="F2F2F2"/>
                  <w:vAlign w:val="center"/>
                </w:tcPr>
                <w:p w14:paraId="6E6CF359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2027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4C09EB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EF6B6D" w:rsidRPr="00D0783E" w14:paraId="6FE9EF91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FFEE09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27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2FF9C46A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관리소장</w:t>
                  </w:r>
                </w:p>
              </w:tc>
              <w:tc>
                <w:tcPr>
                  <w:tcW w:w="2027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1BF0D0A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박영호</w:t>
                  </w:r>
                </w:p>
              </w:tc>
              <w:tc>
                <w:tcPr>
                  <w:tcW w:w="2027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00816EB7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 w:hint="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B5층 MSDS창고</w:t>
                  </w:r>
                </w:p>
              </w:tc>
              <w:tc>
                <w:tcPr>
                  <w:tcW w:w="2027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081000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7C9884C5" w14:textId="77777777" w:rsidR="00EF6B6D" w:rsidRPr="00C83630" w:rsidRDefault="00EF6B6D" w:rsidP="001E400D"/>
        </w:tc>
      </w:tr>
    </w:tbl>
    <w:p w14:paraId="3060A567" w14:textId="77777777" w:rsidR="00EF6B6D" w:rsidRDefault="00EF6B6D" w:rsidP="00EF6B6D"/>
    <w:p w14:paraId="06B63AA3" w14:textId="77777777" w:rsidR="00EF6B6D" w:rsidRPr="008C0CC8" w:rsidRDefault="00EF6B6D" w:rsidP="00EF6B6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EF6B6D" w:rsidRPr="0096427B" w14:paraId="1B72CFAD" w14:textId="77777777" w:rsidTr="001E400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F43E0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MSDS 정기교육(시설) 참석 </w:t>
            </w:r>
            <w:r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0FFB8E7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40947C56" w14:textId="6AE4C0B5" w:rsidR="00EF6B6D" w:rsidRPr="0096427B" w:rsidRDefault="00EF6B6D" w:rsidP="001E400D">
            <w:pPr>
              <w:pStyle w:val="a7"/>
              <w:spacing w:line="240" w:lineRule="auto"/>
              <w:ind w:firstLineChars="100" w:firstLine="220"/>
              <w:jc w:val="lef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삼화</w:t>
            </w:r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타워                                           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proofErr w:type="gramStart"/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 :</w:t>
            </w:r>
            <w:proofErr w:type="gramEnd"/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2026.01.2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0</w:t>
            </w:r>
          </w:p>
        </w:tc>
      </w:tr>
      <w:tr w:rsidR="00EF6B6D" w:rsidRPr="0096427B" w14:paraId="1F0AAFA9" w14:textId="77777777" w:rsidTr="001E400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E95F0E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94855B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70E22D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245BF45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6B8893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2074C8E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3B4B987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5E23D0B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</w:tr>
      <w:tr w:rsidR="00EF6B6D" w:rsidRPr="0096427B" w14:paraId="77228876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19C3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D1EDA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7D2A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B790B3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AF04F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5E00A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4BAB6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FAA89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1DC1B2FC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A0E6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66E4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1D89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1FDE85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C6661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71AB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94F5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C6EEB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612B3D22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C3DB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8A35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E54B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6048E6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D6E4F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BE89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706E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8FC2A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4E8819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D531A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DF51A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D2A8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466086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5C9B6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2854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0AE5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AE2C5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F64942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0523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1F42C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19F9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B65234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071B1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6C8A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B6D5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4EFD9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16ED57E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9387E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D0D76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425E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F8F755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94B98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E823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6D38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1D771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417E7A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133B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8DCF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1335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B5B2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B5037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2E8A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5767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8E747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64F761D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DEDD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B4A7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3C75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2240D6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241C3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B28F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408F4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C4C1E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28C330D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2FD0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6265E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C907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6EB92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C23FD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9301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6D9B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EB28E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4C154AB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F687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7890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1A02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9AA99C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D9CFB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18AD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378C1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06BE5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DADC9DE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9F30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CEAE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D2CF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413A3C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7FCAA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8E916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D1EB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40594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56E17770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611A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022D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6410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8BA04C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566FE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0844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F85F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B2227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E5BFAB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AFEAB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CC3EF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7F3A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76A2AE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FD8BD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EB2E8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4759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00E4F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FDFFD0B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F3B5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845D2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6BE9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6FA98B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C2CBD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1241D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745C9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1139B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07A1AA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FB677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DEDB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668D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001D42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33DAC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5C76C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6A25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CFA85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1C6EE9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D349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2A8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3449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8AA673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474C9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5287A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2C395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9F8BE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0B5441CA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BBF04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C6F1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F774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7D01DD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1661C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2F06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E889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8A365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1034B94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C981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43DB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0279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74C8A6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6564A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279E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CB2E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8CD3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6C25220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3AE2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E040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5E9C2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598480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0FE43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24B9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A8D9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E59F8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D41152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764A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D02C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F86C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9C2198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5ACB8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3DDDD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737F7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EE626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D41D8D8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D4706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E9CC7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65E1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464058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35B55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B5AA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240A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86AA5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87335B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8BF5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25E6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B720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6C13DC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6B8B4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A0A9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06065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2D571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0B261453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E0B34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B7AB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AEE3E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F698AE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F01A68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EDCF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4ED71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9EDA3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EDC7228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66B4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F36D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70BE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8F163D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8FA90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4A33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5A8B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25DEA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5CD18598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14442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688051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37B9D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3E1445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06E81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0370C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70A971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53903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6CFF07C9" w14:textId="77777777" w:rsidR="00EF6B6D" w:rsidRPr="0096427B" w:rsidRDefault="00EF6B6D" w:rsidP="00EF6B6D">
      <w:pPr>
        <w:rPr>
          <w:rFonts w:asciiTheme="minorEastAsia" w:eastAsiaTheme="minorEastAsia" w:hAnsiTheme="minorEastAsia"/>
        </w:rPr>
      </w:pPr>
    </w:p>
    <w:p w14:paraId="0EDA959F" w14:textId="77777777" w:rsidR="00EF6B6D" w:rsidRPr="0096427B" w:rsidRDefault="00EF6B6D" w:rsidP="00EF6B6D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EF6B6D" w:rsidRPr="007A2948" w14:paraId="1A7DD4AA" w14:textId="77777777" w:rsidTr="001E400D">
        <w:trPr>
          <w:trHeight w:val="13879"/>
        </w:trPr>
        <w:tc>
          <w:tcPr>
            <w:tcW w:w="9746" w:type="dxa"/>
          </w:tcPr>
          <w:p w14:paraId="72AAA1F1" w14:textId="77777777" w:rsidR="00EF6B6D" w:rsidRPr="007A2948" w:rsidRDefault="00EF6B6D" w:rsidP="001E400D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7"/>
              <w:gridCol w:w="4637"/>
            </w:tblGrid>
            <w:tr w:rsidR="00EF6B6D" w:rsidRPr="007A2948" w14:paraId="753E5C48" w14:textId="77777777" w:rsidTr="001E400D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171388B3" w14:textId="77777777" w:rsidR="00EF6B6D" w:rsidRPr="00EC364E" w:rsidRDefault="00EF6B6D" w:rsidP="001E400D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MSDS 정기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(시설)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636FEF1A" w14:textId="77777777" w:rsidR="00EF6B6D" w:rsidRPr="00EC364E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58349B80" w14:textId="69750549" w:rsidR="00EF6B6D" w:rsidRPr="007A2948" w:rsidRDefault="00EF6B6D" w:rsidP="001E400D">
                  <w:pPr>
                    <w:jc w:val="left"/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삼화</w:t>
                  </w:r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타워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                                   </w:t>
                  </w:r>
                  <w:proofErr w:type="gramStart"/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교육일자 :</w:t>
                  </w:r>
                  <w:proofErr w:type="gramEnd"/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2026.01.2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EF6B6D" w:rsidRPr="007A2948" w14:paraId="3F0295C2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74672DBD" w14:textId="536D63B4" w:rsidR="00EF6B6D" w:rsidRPr="008A74F1" w:rsidRDefault="00405653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>
                    <w:rPr>
                      <w:rFonts w:ascii="가는각진제목체" w:eastAsia="가는각진제목체" w:hAnsi="굴림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1312" behindDoc="1" locked="0" layoutInCell="1" allowOverlap="1" wp14:anchorId="2696D58C" wp14:editId="25FB83F2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-45085</wp:posOffset>
                        </wp:positionV>
                        <wp:extent cx="2791460" cy="2328545"/>
                        <wp:effectExtent l="0" t="0" r="8890" b="0"/>
                        <wp:wrapNone/>
                        <wp:docPr id="1611495102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1495102" name="그림 1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1460" cy="2328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552A7F8" w14:textId="006AB387" w:rsidR="00EF6B6D" w:rsidRPr="007A2948" w:rsidRDefault="00405653" w:rsidP="001E400D">
                  <w:pPr>
                    <w:spacing w:line="276" w:lineRule="auto"/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  <w:r>
                    <w:rPr>
                      <w:rFonts w:ascii="가는각진제목체" w:eastAsia="가는각진제목체" w:hAnsi="굴림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1" locked="0" layoutInCell="1" allowOverlap="1" wp14:anchorId="1875E231" wp14:editId="1995E193">
                        <wp:simplePos x="0" y="0"/>
                        <wp:positionH relativeFrom="column">
                          <wp:posOffset>-20955</wp:posOffset>
                        </wp:positionH>
                        <wp:positionV relativeFrom="paragraph">
                          <wp:posOffset>-28575</wp:posOffset>
                        </wp:positionV>
                        <wp:extent cx="2846705" cy="2349500"/>
                        <wp:effectExtent l="0" t="0" r="0" b="0"/>
                        <wp:wrapNone/>
                        <wp:docPr id="1345786057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5786057" name="그림 1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6705" cy="2349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EF6B6D" w:rsidRPr="007A2948" w14:paraId="38B91A24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613803F3" w14:textId="77777777" w:rsidR="00EF6B6D" w:rsidRPr="007A2948" w:rsidRDefault="00EF6B6D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FC5E44" w14:textId="77777777" w:rsidR="00EF6B6D" w:rsidRPr="007A2948" w:rsidRDefault="00EF6B6D" w:rsidP="001E400D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  <w:tr w:rsidR="00EF6B6D" w:rsidRPr="007A2948" w14:paraId="4C2719B0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302C9CD6" w14:textId="77777777" w:rsidR="00EF6B6D" w:rsidRPr="007A2948" w:rsidRDefault="00EF6B6D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A899BB4" w14:textId="77777777" w:rsidR="00EF6B6D" w:rsidRPr="007A2948" w:rsidRDefault="00EF6B6D" w:rsidP="001E400D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</w:tbl>
          <w:p w14:paraId="131151DA" w14:textId="77777777" w:rsidR="00EF6B6D" w:rsidRPr="007A2948" w:rsidRDefault="00EF6B6D" w:rsidP="001E400D">
            <w:pPr>
              <w:rPr>
                <w:rFonts w:ascii="가는각진제목체" w:eastAsia="가는각진제목체"/>
              </w:rPr>
            </w:pPr>
          </w:p>
        </w:tc>
      </w:tr>
    </w:tbl>
    <w:p w14:paraId="6F833F0D" w14:textId="661EC523" w:rsidR="00EF6B6D" w:rsidRDefault="00EF6B6D" w:rsidP="00081DA0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</w:t>
      </w:r>
      <w:r>
        <w:rPr>
          <w:rFonts w:asciiTheme="minorEastAsia" w:eastAsiaTheme="minorEastAsia" w:hAnsiTheme="minorEastAsia" w:hint="eastAsia"/>
        </w:rPr>
        <w:t>.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EF6B6D" w:rsidRPr="00C83630" w14:paraId="7FB634AB" w14:textId="77777777" w:rsidTr="001E400D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65"/>
              <w:gridCol w:w="1572"/>
              <w:gridCol w:w="403"/>
              <w:gridCol w:w="970"/>
              <w:gridCol w:w="978"/>
              <w:gridCol w:w="18"/>
              <w:gridCol w:w="243"/>
              <w:gridCol w:w="164"/>
              <w:gridCol w:w="456"/>
              <w:gridCol w:w="662"/>
              <w:gridCol w:w="484"/>
              <w:gridCol w:w="401"/>
              <w:gridCol w:w="1563"/>
            </w:tblGrid>
            <w:tr w:rsidR="00EF6B6D" w:rsidRPr="00D0783E" w14:paraId="648D1609" w14:textId="77777777" w:rsidTr="001E400D">
              <w:trPr>
                <w:trHeight w:val="490"/>
              </w:trPr>
              <w:tc>
                <w:tcPr>
                  <w:tcW w:w="587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1D11AE4F" w14:textId="77777777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36"/>
                    </w:rPr>
                    <w:lastRenderedPageBreak/>
                    <w:t>삼화타워</w:t>
                  </w:r>
                </w:p>
                <w:p w14:paraId="4A58CA11" w14:textId="77777777" w:rsidR="00EF6B6D" w:rsidRPr="0096427B" w:rsidRDefault="00EF6B6D" w:rsidP="001E400D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MSDS 정기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(시설)</w:t>
                  </w:r>
                </w:p>
                <w:p w14:paraId="4B4CBEF3" w14:textId="77777777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5A4642C6" w14:textId="05CAC481" w:rsidR="00EF6B6D" w:rsidRPr="0096427B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 :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202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6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01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</w:t>
                  </w:r>
                  <w:r w:rsidR="0064158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.(</w:t>
                  </w:r>
                  <w:r w:rsidR="0064158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화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) </w:t>
                  </w: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(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</w:t>
                  </w:r>
                  <w:r w:rsidR="0064158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6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:00 ~ 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1</w:t>
                  </w:r>
                  <w:r w:rsidR="0064158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8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:00 )</w:t>
                  </w:r>
                </w:p>
              </w:tc>
              <w:tc>
                <w:tcPr>
                  <w:tcW w:w="425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547C7F3E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472A5B2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3EF76A5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4B6710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 당</w:t>
                  </w:r>
                </w:p>
              </w:tc>
              <w:tc>
                <w:tcPr>
                  <w:tcW w:w="161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1AFDF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소장/부장</w:t>
                  </w:r>
                </w:p>
              </w:tc>
            </w:tr>
            <w:tr w:rsidR="00EF6B6D" w:rsidRPr="00D0783E" w14:paraId="4E8C4298" w14:textId="77777777" w:rsidTr="001E400D">
              <w:trPr>
                <w:trHeight w:val="1119"/>
              </w:trPr>
              <w:tc>
                <w:tcPr>
                  <w:tcW w:w="587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13935168" w14:textId="77777777" w:rsidR="00EF6B6D" w:rsidRPr="0096427B" w:rsidRDefault="00EF6B6D" w:rsidP="001E400D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25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15A6B91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96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8180EBC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DFA188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</w:tr>
            <w:tr w:rsidR="00EF6B6D" w:rsidRPr="00D0783E" w14:paraId="637D82F2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5E3A099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4036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3895168D" w14:textId="77777777" w:rsidR="00EF6B6D" w:rsidRPr="00907515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07515">
                    <w:rPr>
                      <w:rFonts w:asciiTheme="minorEastAsia" w:eastAsiaTheme="minorEastAsia" w:hAnsiTheme="minorEastAsia" w:hint="eastAsia"/>
                      <w:szCs w:val="20"/>
                    </w:rPr>
                    <w:t>1. 신규채용시 교육(8시간 이상)</w:t>
                  </w:r>
                </w:p>
                <w:p w14:paraId="4A8EFA8F" w14:textId="77777777" w:rsidR="00EF6B6D" w:rsidRPr="00580E10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81DA0">
                    <w:rPr>
                      <w:rFonts w:asciiTheme="minorEastAsia" w:eastAsiaTheme="minorEastAsia" w:hAnsiTheme="minorEastAsia" w:hint="eastAsia"/>
                      <w:szCs w:val="20"/>
                    </w:rPr>
                    <w:t>3. 특별안전보건 교육(2시간 이상</w:t>
                  </w:r>
                  <w:r w:rsidRPr="008758D2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  <w:p w14:paraId="6A2F29E5" w14:textId="77777777" w:rsidR="00EF6B6D" w:rsidRPr="00B2154F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B2154F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5. 기타(MSDS 교육)</w:t>
                  </w:r>
                </w:p>
              </w:tc>
              <w:tc>
                <w:tcPr>
                  <w:tcW w:w="4072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2E673040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2. 작업내용 변경시 교육(2시간 이상)</w:t>
                  </w:r>
                </w:p>
                <w:p w14:paraId="47B2DCF8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정기 안전보건 교육(월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33D3E824" w14:textId="77777777" w:rsidR="00EF6B6D" w:rsidRPr="0096427B" w:rsidRDefault="00EF6B6D" w:rsidP="001E400D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4E1FF6C2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61155DE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0BC00E2F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    분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61ECDB7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56AB6AFF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09349687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417F5D0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F6B6D" w:rsidRPr="00D0783E" w14:paraId="44DD6BFE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B4A52EF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2D5C683A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4D1744E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10BAFE8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0C25142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69B44C3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64F83831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D84D313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6BA27E0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53C8E12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5C735C1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50A0583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264ED81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F6B6D" w:rsidRPr="00D0783E" w14:paraId="3CC1C817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19090D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4" w:type="dxa"/>
                  <w:tcBorders>
                    <w:left w:val="double" w:sz="4" w:space="0" w:color="auto"/>
                  </w:tcBorders>
                  <w:vAlign w:val="center"/>
                </w:tcPr>
                <w:p w14:paraId="42111DD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415" w:type="dxa"/>
                  <w:gridSpan w:val="2"/>
                  <w:vAlign w:val="center"/>
                </w:tcPr>
                <w:p w14:paraId="25B2682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8521F45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11866D0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  <w:tc>
                <w:tcPr>
                  <w:tcW w:w="2527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6D10E8D9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 w:hint="eastAsia"/>
                      <w:szCs w:val="20"/>
                    </w:rPr>
                  </w:pPr>
                </w:p>
              </w:tc>
            </w:tr>
            <w:tr w:rsidR="00EF6B6D" w:rsidRPr="00D0783E" w14:paraId="6D2A0148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125EC8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810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6F0C107" w14:textId="77777777" w:rsidR="00EF6B6D" w:rsidRPr="00C6009D" w:rsidRDefault="00EF6B6D" w:rsidP="001E400D">
                  <w:pPr>
                    <w:wordWrap/>
                    <w:adjustRightInd w:val="0"/>
                    <w:jc w:val="left"/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MSDS 교육(시설)</w:t>
                  </w:r>
                </w:p>
              </w:tc>
            </w:tr>
            <w:tr w:rsidR="00EF6B6D" w:rsidRPr="00D0783E" w14:paraId="05E4C236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99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F801BE4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810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70BAFA07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1. 대상화학물질의 명칭 또는 제품명</w:t>
                  </w:r>
                </w:p>
                <w:p w14:paraId="5016D6A7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2. 취급 제품(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경유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 外 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>9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개 품목)</w:t>
                  </w:r>
                </w:p>
                <w:p w14:paraId="1735A51A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경유, SELANT-OS-T, SELANT-OS-W, 슈퍼루브그리스, 먼지제거제,</w:t>
                  </w:r>
                </w:p>
                <w:p w14:paraId="000BA786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  BD-3 Belt Dressing, BF가스체크, 록타이트401, R-134a, R-410a</w:t>
                  </w:r>
                </w:p>
                <w:p w14:paraId="5A266152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3. 물리적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위험성 및 건강 유해성</w:t>
                  </w:r>
                </w:p>
                <w:p w14:paraId="0D7075FD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취급상의 주의사항</w:t>
                  </w:r>
                </w:p>
                <w:p w14:paraId="2E6B1AF1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적절한 보호구</w:t>
                  </w:r>
                </w:p>
                <w:p w14:paraId="5DF55396" w14:textId="77777777" w:rsidR="00EF6B6D" w:rsidRDefault="00EF6B6D" w:rsidP="001E400D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응급조치 요령 및 사고시 대처방법</w:t>
                  </w:r>
                </w:p>
                <w:p w14:paraId="279478A3" w14:textId="77777777" w:rsidR="00EF6B6D" w:rsidRPr="00081DA0" w:rsidRDefault="00EF6B6D" w:rsidP="001E400D">
                  <w:pPr>
                    <w:wordWrap/>
                    <w:adjustRightInd w:val="0"/>
                    <w:jc w:val="left"/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</w:pPr>
                  <w:r w:rsidRPr="00081DA0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7. 물질안전보건자료 및 경고표지를 이해하는 방법</w:t>
                  </w:r>
                </w:p>
              </w:tc>
            </w:tr>
            <w:tr w:rsidR="00EF6B6D" w:rsidRPr="00D0783E" w14:paraId="58F8BC29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FB3F8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48C1C4F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27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4CADE8CF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2027" w:type="dxa"/>
                  <w:gridSpan w:val="3"/>
                  <w:shd w:val="clear" w:color="auto" w:fill="F2F2F2"/>
                  <w:vAlign w:val="center"/>
                </w:tcPr>
                <w:p w14:paraId="46C9261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2027" w:type="dxa"/>
                  <w:gridSpan w:val="5"/>
                  <w:shd w:val="clear" w:color="auto" w:fill="F2F2F2"/>
                  <w:vAlign w:val="center"/>
                </w:tcPr>
                <w:p w14:paraId="2DC61DFD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2027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4793526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EF6B6D" w:rsidRPr="00D0783E" w14:paraId="0A48F262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99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9574410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27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3DB0B7C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관리소장</w:t>
                  </w:r>
                </w:p>
              </w:tc>
              <w:tc>
                <w:tcPr>
                  <w:tcW w:w="2027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0554363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박영호</w:t>
                  </w:r>
                </w:p>
              </w:tc>
              <w:tc>
                <w:tcPr>
                  <w:tcW w:w="2027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0AB0AF3B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 w:hint="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B5층 MSDS창고</w:t>
                  </w:r>
                </w:p>
              </w:tc>
              <w:tc>
                <w:tcPr>
                  <w:tcW w:w="2027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3F1658" w14:textId="77777777" w:rsidR="00EF6B6D" w:rsidRPr="0096427B" w:rsidRDefault="00EF6B6D" w:rsidP="001E400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2B8746DC" w14:textId="77777777" w:rsidR="00EF6B6D" w:rsidRPr="00C83630" w:rsidRDefault="00EF6B6D" w:rsidP="001E400D"/>
        </w:tc>
      </w:tr>
    </w:tbl>
    <w:p w14:paraId="0C0F80A8" w14:textId="77777777" w:rsidR="00EF6B6D" w:rsidRDefault="00EF6B6D" w:rsidP="00EF6B6D"/>
    <w:p w14:paraId="49C75C50" w14:textId="77777777" w:rsidR="00EF6B6D" w:rsidRPr="008C0CC8" w:rsidRDefault="00EF6B6D" w:rsidP="00EF6B6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EF6B6D" w:rsidRPr="0096427B" w14:paraId="21FF588E" w14:textId="77777777" w:rsidTr="001E400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2D342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MSDS 정기교육(시설) 참석 </w:t>
            </w:r>
            <w:r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6136231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74EC22C8" w14:textId="334496BA" w:rsidR="00EF6B6D" w:rsidRPr="0096427B" w:rsidRDefault="00EF6B6D" w:rsidP="001E400D">
            <w:pPr>
              <w:pStyle w:val="a7"/>
              <w:spacing w:line="240" w:lineRule="auto"/>
              <w:ind w:firstLineChars="100" w:firstLine="220"/>
              <w:jc w:val="left"/>
              <w:rPr>
                <w:rFonts w:asciiTheme="minorEastAsia" w:eastAsiaTheme="minorEastAsia" w:hAnsiTheme="minorEastAsia" w:hint="eastAsia"/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삼화</w:t>
            </w:r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타워                                           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proofErr w:type="gramStart"/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 :</w:t>
            </w:r>
            <w:proofErr w:type="gramEnd"/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2026.01.2</w:t>
            </w:r>
            <w:r w:rsidR="0064158B">
              <w:rPr>
                <w:rFonts w:asciiTheme="minorEastAsia" w:eastAsiaTheme="minorEastAsia" w:hAnsiTheme="minorEastAsia" w:hint="eastAsia"/>
                <w:sz w:val="22"/>
                <w:szCs w:val="22"/>
              </w:rPr>
              <w:t>0</w:t>
            </w:r>
          </w:p>
        </w:tc>
      </w:tr>
      <w:tr w:rsidR="00EF6B6D" w:rsidRPr="0096427B" w14:paraId="6E468234" w14:textId="77777777" w:rsidTr="001E400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5BF509D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287572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D27F33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00A9B88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A19EEF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FF02E6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5C2FFF4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3860A27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</w:tr>
      <w:tr w:rsidR="00EF6B6D" w:rsidRPr="0096427B" w14:paraId="50AB3BEE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DFB3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ACC8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58B0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1D3243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2062D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D83D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6B70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9175F2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55C2B389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6F99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217C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72C2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285753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EE766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21D5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6BB80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7F5A9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08109B0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6E6B7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D356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7933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F70E5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EE721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B4BF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D653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E0FB2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FA23412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193A4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DBFF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1A181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41BC62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88ED50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8EA91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F87D8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F4EFD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04DD8C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4610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AC56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49A8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558DBC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5082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45F73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8C99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C9DDC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D6BBFED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35BE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69C3E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D289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95C1BF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AA12D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A1DE2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5725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902F1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30FAFD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AECBE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035F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39D5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4A83DE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5B4D8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B973D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D72A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44DE4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58A1A69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AB75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8100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A747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363CAD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6A2B0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1B09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FF7B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2F16C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43A8ADA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241A3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DA0C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E612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94264C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21A61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EDEB9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72F56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3CBD6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2A2327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DD21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2ABB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2EED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6B07F2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0AA99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1A2A4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4C6D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DC6F3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0117C786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6071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FC03A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5243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7EC1AB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C8CCB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38A1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4570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7AE7B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52A760B1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E1F1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0AC2A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9EF6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C1E7B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E3DC4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7815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79BAB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FE30E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AE695D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353E6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A859B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6F9B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527478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EF387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713B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9B1F9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17460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4E48D319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10543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CAC4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E942D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B4C92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95C1B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39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35A6E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0DDD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5A2BA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F36010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739A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A9D4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03A5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0CB8A2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80C76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D7E6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97D93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73EC1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62FC0897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D26A5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16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6951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2C5D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AFC6FD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5B87C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41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50D7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91D00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E6F2C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3453D2F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27C5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17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82C1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0EB3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D5D5E6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FC43B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42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BEA9F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A7EB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2BBED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0C52EA66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9105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18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3978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D9781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E16EA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5F34D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43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B081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1B74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116B6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6FE2335C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70E9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19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F69D6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1524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BD7FA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D6DCD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44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326A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4DD88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77F44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7F89BCB5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D930C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20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3132E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AEEB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7247C5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C295E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45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DB4A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76C1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CB7665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166F9B54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9588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21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6E92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C0F8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DBD9AD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EB2B9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46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4EE4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65847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969F71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133A71AE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6A0E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22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78CC3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00AB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9E7DE0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3E955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47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3940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39D1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2DC06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276707EE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7E046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23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3C2E2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E82FB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7A801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91476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48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C1739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3CE88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5D715A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3675AE0A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801E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24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D45C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B5EE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D849BD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35A308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49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3E30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9BB1E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FC487D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EF6B6D" w:rsidRPr="0096427B" w14:paraId="13BAE8A0" w14:textId="77777777" w:rsidTr="001E400D">
        <w:trPr>
          <w:cantSplit/>
          <w:trHeight w:val="465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BA28C2C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25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E86C53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09054B0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C0DC80A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C01B3F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50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E22437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943424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A0FA9B" w14:textId="77777777" w:rsidR="00EF6B6D" w:rsidRPr="0096427B" w:rsidRDefault="00EF6B6D" w:rsidP="001E400D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047AF8B7" w14:textId="77777777" w:rsidR="00EF6B6D" w:rsidRPr="0096427B" w:rsidRDefault="00EF6B6D" w:rsidP="00EF6B6D">
      <w:pPr>
        <w:rPr>
          <w:rFonts w:asciiTheme="minorEastAsia" w:eastAsiaTheme="minorEastAsia" w:hAnsiTheme="minorEastAsia"/>
        </w:rPr>
      </w:pPr>
    </w:p>
    <w:p w14:paraId="7CA4313F" w14:textId="77777777" w:rsidR="00EF6B6D" w:rsidRPr="0096427B" w:rsidRDefault="00EF6B6D" w:rsidP="00EF6B6D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EF6B6D" w:rsidRPr="007A2948" w14:paraId="608DBCF4" w14:textId="77777777" w:rsidTr="001E400D">
        <w:trPr>
          <w:trHeight w:val="13879"/>
        </w:trPr>
        <w:tc>
          <w:tcPr>
            <w:tcW w:w="9746" w:type="dxa"/>
          </w:tcPr>
          <w:p w14:paraId="42023F40" w14:textId="77777777" w:rsidR="00EF6B6D" w:rsidRPr="007A2948" w:rsidRDefault="00EF6B6D" w:rsidP="001E400D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7"/>
              <w:gridCol w:w="4637"/>
            </w:tblGrid>
            <w:tr w:rsidR="00EF6B6D" w:rsidRPr="007A2948" w14:paraId="0D33C301" w14:textId="77777777" w:rsidTr="001E400D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6B415822" w14:textId="77777777" w:rsidR="00EF6B6D" w:rsidRPr="00EC364E" w:rsidRDefault="00EF6B6D" w:rsidP="001E400D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MSDS 정기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(시설)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44DF010B" w14:textId="77777777" w:rsidR="00EF6B6D" w:rsidRPr="00EC364E" w:rsidRDefault="00EF6B6D" w:rsidP="001E400D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3A37E407" w14:textId="13CFB016" w:rsidR="00EF6B6D" w:rsidRPr="007A2948" w:rsidRDefault="00EF6B6D" w:rsidP="001E400D">
                  <w:pPr>
                    <w:jc w:val="left"/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삼화</w:t>
                  </w:r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타워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                                   </w:t>
                  </w:r>
                  <w:r w:rsidR="0064158B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EC364E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교육일자 :</w:t>
                  </w:r>
                  <w:proofErr w:type="gramEnd"/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2026.01.2</w:t>
                  </w:r>
                  <w:r w:rsidR="0064158B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>0.</w:t>
                  </w:r>
                </w:p>
              </w:tc>
            </w:tr>
            <w:tr w:rsidR="00EF6B6D" w:rsidRPr="007A2948" w14:paraId="33DA76D5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15CCA467" w14:textId="545A3831" w:rsidR="00EF6B6D" w:rsidRPr="008A74F1" w:rsidRDefault="0064158B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>
                    <w:rPr>
                      <w:rFonts w:ascii="가는각진제목체" w:eastAsia="가는각진제목체" w:hAnsi="굴림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1" locked="0" layoutInCell="1" allowOverlap="1" wp14:anchorId="242AA271" wp14:editId="52E13E12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-40005</wp:posOffset>
                        </wp:positionV>
                        <wp:extent cx="2846705" cy="2356485"/>
                        <wp:effectExtent l="0" t="0" r="0" b="5715"/>
                        <wp:wrapNone/>
                        <wp:docPr id="1991418183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1418183" name="그림 1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6705" cy="2356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66CBCF3E" w14:textId="6641741E" w:rsidR="00EF6B6D" w:rsidRPr="007A2948" w:rsidRDefault="0064158B" w:rsidP="001E400D">
                  <w:pPr>
                    <w:spacing w:line="276" w:lineRule="auto"/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  <w:r>
                    <w:rPr>
                      <w:rFonts w:ascii="가는각진제목체" w:eastAsia="가는각진제목체" w:hAnsi="굴림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1" locked="0" layoutInCell="1" allowOverlap="1" wp14:anchorId="78108008" wp14:editId="628CE95B">
                        <wp:simplePos x="0" y="0"/>
                        <wp:positionH relativeFrom="column">
                          <wp:posOffset>13335</wp:posOffset>
                        </wp:positionH>
                        <wp:positionV relativeFrom="paragraph">
                          <wp:posOffset>-15875</wp:posOffset>
                        </wp:positionV>
                        <wp:extent cx="2846070" cy="2349500"/>
                        <wp:effectExtent l="0" t="0" r="0" b="0"/>
                        <wp:wrapNone/>
                        <wp:docPr id="961980497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1980497" name="그림 1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6070" cy="2349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EF6B6D" w:rsidRPr="007A2948" w14:paraId="348C2D94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F0DA623" w14:textId="77777777" w:rsidR="00EF6B6D" w:rsidRPr="007A2948" w:rsidRDefault="00EF6B6D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AB87F9" w14:textId="77777777" w:rsidR="00EF6B6D" w:rsidRPr="007A2948" w:rsidRDefault="00EF6B6D" w:rsidP="001E400D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  <w:tr w:rsidR="00EF6B6D" w:rsidRPr="007A2948" w14:paraId="107D6134" w14:textId="77777777" w:rsidTr="001E400D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0BD639B" w14:textId="77777777" w:rsidR="00EF6B6D" w:rsidRPr="007A2948" w:rsidRDefault="00EF6B6D" w:rsidP="001E400D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7CA2E6CE" w14:textId="77777777" w:rsidR="00EF6B6D" w:rsidRPr="007A2948" w:rsidRDefault="00EF6B6D" w:rsidP="001E400D">
                  <w:pPr>
                    <w:rPr>
                      <w:rFonts w:ascii="가는각진제목체" w:eastAsia="가는각진제목체"/>
                      <w:sz w:val="24"/>
                      <w:szCs w:val="24"/>
                    </w:rPr>
                  </w:pPr>
                </w:p>
              </w:tc>
            </w:tr>
          </w:tbl>
          <w:p w14:paraId="3506CA5A" w14:textId="77777777" w:rsidR="00EF6B6D" w:rsidRPr="007A2948" w:rsidRDefault="00EF6B6D" w:rsidP="001E400D">
            <w:pPr>
              <w:rPr>
                <w:rFonts w:ascii="가는각진제목체" w:eastAsia="가는각진제목체"/>
              </w:rPr>
            </w:pPr>
          </w:p>
        </w:tc>
      </w:tr>
    </w:tbl>
    <w:p w14:paraId="061CE1DE" w14:textId="389E5A3D" w:rsidR="00EF6B6D" w:rsidRPr="00EF6B6D" w:rsidRDefault="00EF6B6D" w:rsidP="00081DA0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</w:t>
      </w:r>
      <w:r>
        <w:rPr>
          <w:rFonts w:asciiTheme="minorEastAsia" w:eastAsiaTheme="minorEastAsia" w:hAnsiTheme="minorEastAsia" w:hint="eastAsia"/>
        </w:rPr>
        <w:t>.</w:t>
      </w:r>
    </w:p>
    <w:sectPr w:rsidR="00EF6B6D" w:rsidRPr="00EF6B6D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FB271" w14:textId="77777777" w:rsidR="007E3B72" w:rsidRDefault="007E3B72" w:rsidP="003E29E9">
      <w:r>
        <w:separator/>
      </w:r>
    </w:p>
  </w:endnote>
  <w:endnote w:type="continuationSeparator" w:id="0">
    <w:p w14:paraId="17142341" w14:textId="77777777" w:rsidR="007E3B72" w:rsidRDefault="007E3B72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C46AA" w14:textId="77777777" w:rsidR="007E3B72" w:rsidRDefault="007E3B72" w:rsidP="003E29E9">
      <w:r>
        <w:separator/>
      </w:r>
    </w:p>
  </w:footnote>
  <w:footnote w:type="continuationSeparator" w:id="0">
    <w:p w14:paraId="599E6C4A" w14:textId="77777777" w:rsidR="007E3B72" w:rsidRDefault="007E3B72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606A"/>
    <w:rsid w:val="00077045"/>
    <w:rsid w:val="000813D5"/>
    <w:rsid w:val="00081DA0"/>
    <w:rsid w:val="00082A31"/>
    <w:rsid w:val="0008305F"/>
    <w:rsid w:val="000A06F6"/>
    <w:rsid w:val="000B1716"/>
    <w:rsid w:val="000C1260"/>
    <w:rsid w:val="000C1365"/>
    <w:rsid w:val="000D10C5"/>
    <w:rsid w:val="000D3D14"/>
    <w:rsid w:val="000F1F72"/>
    <w:rsid w:val="000F6A67"/>
    <w:rsid w:val="001170C1"/>
    <w:rsid w:val="00145BCB"/>
    <w:rsid w:val="00163DA3"/>
    <w:rsid w:val="001714A6"/>
    <w:rsid w:val="00181BE4"/>
    <w:rsid w:val="00182669"/>
    <w:rsid w:val="001915AC"/>
    <w:rsid w:val="00195C96"/>
    <w:rsid w:val="001A3116"/>
    <w:rsid w:val="001A72EC"/>
    <w:rsid w:val="001B57B6"/>
    <w:rsid w:val="001D05F3"/>
    <w:rsid w:val="001D517B"/>
    <w:rsid w:val="0020090E"/>
    <w:rsid w:val="00217F10"/>
    <w:rsid w:val="00252A54"/>
    <w:rsid w:val="00253269"/>
    <w:rsid w:val="00262052"/>
    <w:rsid w:val="00262830"/>
    <w:rsid w:val="00273E19"/>
    <w:rsid w:val="00287A11"/>
    <w:rsid w:val="00287E25"/>
    <w:rsid w:val="00291539"/>
    <w:rsid w:val="002B01B5"/>
    <w:rsid w:val="002B251A"/>
    <w:rsid w:val="002B5F70"/>
    <w:rsid w:val="002D7A98"/>
    <w:rsid w:val="002F4BFD"/>
    <w:rsid w:val="00305853"/>
    <w:rsid w:val="00354298"/>
    <w:rsid w:val="0036581A"/>
    <w:rsid w:val="00377624"/>
    <w:rsid w:val="00380E90"/>
    <w:rsid w:val="00385848"/>
    <w:rsid w:val="003B2CA0"/>
    <w:rsid w:val="003C238D"/>
    <w:rsid w:val="003D6F3C"/>
    <w:rsid w:val="003E29E9"/>
    <w:rsid w:val="003E54C7"/>
    <w:rsid w:val="003E65C1"/>
    <w:rsid w:val="003F19D1"/>
    <w:rsid w:val="003F2A1A"/>
    <w:rsid w:val="003F6D6E"/>
    <w:rsid w:val="00405653"/>
    <w:rsid w:val="00406EAB"/>
    <w:rsid w:val="00434A2A"/>
    <w:rsid w:val="00441489"/>
    <w:rsid w:val="00444D35"/>
    <w:rsid w:val="00445C28"/>
    <w:rsid w:val="00457BAA"/>
    <w:rsid w:val="004606AE"/>
    <w:rsid w:val="0046083E"/>
    <w:rsid w:val="00465127"/>
    <w:rsid w:val="00467046"/>
    <w:rsid w:val="0047225A"/>
    <w:rsid w:val="004826B2"/>
    <w:rsid w:val="00483CBE"/>
    <w:rsid w:val="00486C15"/>
    <w:rsid w:val="0049122C"/>
    <w:rsid w:val="00493D5A"/>
    <w:rsid w:val="004948C5"/>
    <w:rsid w:val="004964EA"/>
    <w:rsid w:val="004A71A9"/>
    <w:rsid w:val="004B552E"/>
    <w:rsid w:val="004B57A5"/>
    <w:rsid w:val="004C07E7"/>
    <w:rsid w:val="004C5D19"/>
    <w:rsid w:val="004C778A"/>
    <w:rsid w:val="004D6998"/>
    <w:rsid w:val="0053037F"/>
    <w:rsid w:val="00537015"/>
    <w:rsid w:val="00542CB4"/>
    <w:rsid w:val="00546593"/>
    <w:rsid w:val="00555DCD"/>
    <w:rsid w:val="0055676A"/>
    <w:rsid w:val="005655AA"/>
    <w:rsid w:val="00580E10"/>
    <w:rsid w:val="00597455"/>
    <w:rsid w:val="005A7ACB"/>
    <w:rsid w:val="005B3EBA"/>
    <w:rsid w:val="005C3F8A"/>
    <w:rsid w:val="005C4531"/>
    <w:rsid w:val="005C643A"/>
    <w:rsid w:val="005D19E3"/>
    <w:rsid w:val="005D4286"/>
    <w:rsid w:val="005D4300"/>
    <w:rsid w:val="006064BE"/>
    <w:rsid w:val="00607D0D"/>
    <w:rsid w:val="0063160E"/>
    <w:rsid w:val="0064024B"/>
    <w:rsid w:val="0064158B"/>
    <w:rsid w:val="006524F6"/>
    <w:rsid w:val="00661BDE"/>
    <w:rsid w:val="006636E4"/>
    <w:rsid w:val="006649EB"/>
    <w:rsid w:val="00672605"/>
    <w:rsid w:val="0069083F"/>
    <w:rsid w:val="006A0036"/>
    <w:rsid w:val="006A6052"/>
    <w:rsid w:val="006B3598"/>
    <w:rsid w:val="006B41B0"/>
    <w:rsid w:val="0071662C"/>
    <w:rsid w:val="00717B33"/>
    <w:rsid w:val="007253DE"/>
    <w:rsid w:val="007261A4"/>
    <w:rsid w:val="007339B0"/>
    <w:rsid w:val="00771A28"/>
    <w:rsid w:val="00772E4A"/>
    <w:rsid w:val="007767DE"/>
    <w:rsid w:val="007A06E5"/>
    <w:rsid w:val="007A2948"/>
    <w:rsid w:val="007A56DC"/>
    <w:rsid w:val="007C3C41"/>
    <w:rsid w:val="007D704E"/>
    <w:rsid w:val="007E3B72"/>
    <w:rsid w:val="007E5BAB"/>
    <w:rsid w:val="007E5EBF"/>
    <w:rsid w:val="007F42D7"/>
    <w:rsid w:val="00802931"/>
    <w:rsid w:val="00805112"/>
    <w:rsid w:val="008132E5"/>
    <w:rsid w:val="00815111"/>
    <w:rsid w:val="00816136"/>
    <w:rsid w:val="00816E70"/>
    <w:rsid w:val="008209CF"/>
    <w:rsid w:val="0082601F"/>
    <w:rsid w:val="00826F89"/>
    <w:rsid w:val="00832909"/>
    <w:rsid w:val="00833B8E"/>
    <w:rsid w:val="0083407F"/>
    <w:rsid w:val="00835E52"/>
    <w:rsid w:val="008378E3"/>
    <w:rsid w:val="00853B03"/>
    <w:rsid w:val="00860841"/>
    <w:rsid w:val="008758D2"/>
    <w:rsid w:val="008819DA"/>
    <w:rsid w:val="008821D3"/>
    <w:rsid w:val="00883EBF"/>
    <w:rsid w:val="008A4521"/>
    <w:rsid w:val="008A660E"/>
    <w:rsid w:val="008A74F1"/>
    <w:rsid w:val="008C0CC8"/>
    <w:rsid w:val="008F261F"/>
    <w:rsid w:val="008F4FFB"/>
    <w:rsid w:val="009041ED"/>
    <w:rsid w:val="00905214"/>
    <w:rsid w:val="00907515"/>
    <w:rsid w:val="009146E4"/>
    <w:rsid w:val="0091485A"/>
    <w:rsid w:val="0092478B"/>
    <w:rsid w:val="0093099A"/>
    <w:rsid w:val="00947943"/>
    <w:rsid w:val="0096427B"/>
    <w:rsid w:val="00967AC4"/>
    <w:rsid w:val="00974EA6"/>
    <w:rsid w:val="0098251B"/>
    <w:rsid w:val="009831EC"/>
    <w:rsid w:val="00986D73"/>
    <w:rsid w:val="009B59ED"/>
    <w:rsid w:val="009C2097"/>
    <w:rsid w:val="009C3694"/>
    <w:rsid w:val="009D5938"/>
    <w:rsid w:val="009D5AAB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6ECC"/>
    <w:rsid w:val="00A17D86"/>
    <w:rsid w:val="00A206ED"/>
    <w:rsid w:val="00A30313"/>
    <w:rsid w:val="00A30D16"/>
    <w:rsid w:val="00A42BD0"/>
    <w:rsid w:val="00A43BAA"/>
    <w:rsid w:val="00A44660"/>
    <w:rsid w:val="00A45FB6"/>
    <w:rsid w:val="00A461A9"/>
    <w:rsid w:val="00A50A30"/>
    <w:rsid w:val="00A61DD0"/>
    <w:rsid w:val="00A62B5E"/>
    <w:rsid w:val="00A70716"/>
    <w:rsid w:val="00A74DC8"/>
    <w:rsid w:val="00A7605D"/>
    <w:rsid w:val="00A81B5D"/>
    <w:rsid w:val="00AA1344"/>
    <w:rsid w:val="00AB5392"/>
    <w:rsid w:val="00AB6750"/>
    <w:rsid w:val="00AB68FE"/>
    <w:rsid w:val="00AC3617"/>
    <w:rsid w:val="00AC3AB0"/>
    <w:rsid w:val="00AC73AA"/>
    <w:rsid w:val="00AD7932"/>
    <w:rsid w:val="00AF063C"/>
    <w:rsid w:val="00AF5E8B"/>
    <w:rsid w:val="00B00649"/>
    <w:rsid w:val="00B01FAA"/>
    <w:rsid w:val="00B112D2"/>
    <w:rsid w:val="00B114DC"/>
    <w:rsid w:val="00B2154F"/>
    <w:rsid w:val="00B22E5B"/>
    <w:rsid w:val="00B24DBF"/>
    <w:rsid w:val="00B47C84"/>
    <w:rsid w:val="00B55FE0"/>
    <w:rsid w:val="00B70804"/>
    <w:rsid w:val="00B72136"/>
    <w:rsid w:val="00B72296"/>
    <w:rsid w:val="00B82223"/>
    <w:rsid w:val="00B84447"/>
    <w:rsid w:val="00B92E19"/>
    <w:rsid w:val="00BB12D6"/>
    <w:rsid w:val="00BB606B"/>
    <w:rsid w:val="00BB7B67"/>
    <w:rsid w:val="00BC1F3F"/>
    <w:rsid w:val="00BC2A64"/>
    <w:rsid w:val="00BD03C3"/>
    <w:rsid w:val="00BD0A16"/>
    <w:rsid w:val="00BE2DA2"/>
    <w:rsid w:val="00BE5108"/>
    <w:rsid w:val="00BF2073"/>
    <w:rsid w:val="00BF3044"/>
    <w:rsid w:val="00BF4A5A"/>
    <w:rsid w:val="00C049DD"/>
    <w:rsid w:val="00C06437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A71D1"/>
    <w:rsid w:val="00CB320D"/>
    <w:rsid w:val="00CB7865"/>
    <w:rsid w:val="00CC783D"/>
    <w:rsid w:val="00CE751D"/>
    <w:rsid w:val="00CF78B2"/>
    <w:rsid w:val="00D0783E"/>
    <w:rsid w:val="00D25928"/>
    <w:rsid w:val="00D3343D"/>
    <w:rsid w:val="00D36AAE"/>
    <w:rsid w:val="00D45260"/>
    <w:rsid w:val="00D66780"/>
    <w:rsid w:val="00D7147F"/>
    <w:rsid w:val="00D72E5A"/>
    <w:rsid w:val="00DA3AF7"/>
    <w:rsid w:val="00DB082B"/>
    <w:rsid w:val="00DB2B99"/>
    <w:rsid w:val="00DC4462"/>
    <w:rsid w:val="00DD4EF0"/>
    <w:rsid w:val="00DE2A5E"/>
    <w:rsid w:val="00DE4BD9"/>
    <w:rsid w:val="00DF0C89"/>
    <w:rsid w:val="00DF4320"/>
    <w:rsid w:val="00E045A2"/>
    <w:rsid w:val="00E04951"/>
    <w:rsid w:val="00E13915"/>
    <w:rsid w:val="00E25B36"/>
    <w:rsid w:val="00E35702"/>
    <w:rsid w:val="00E634A7"/>
    <w:rsid w:val="00E81E57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EF43FA"/>
    <w:rsid w:val="00EF6B6D"/>
    <w:rsid w:val="00F27C14"/>
    <w:rsid w:val="00F307DB"/>
    <w:rsid w:val="00F30EDD"/>
    <w:rsid w:val="00F45953"/>
    <w:rsid w:val="00F54162"/>
    <w:rsid w:val="00F668CB"/>
    <w:rsid w:val="00F76929"/>
    <w:rsid w:val="00F964E2"/>
    <w:rsid w:val="00FA2705"/>
    <w:rsid w:val="00FA2FD9"/>
    <w:rsid w:val="00FB3CB5"/>
    <w:rsid w:val="00FB3E41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174</TotalTime>
  <Pages>9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72</cp:revision>
  <cp:lastPrinted>2026-01-13T22:25:00Z</cp:lastPrinted>
  <dcterms:created xsi:type="dcterms:W3CDTF">2026-01-08T07:26:00Z</dcterms:created>
  <dcterms:modified xsi:type="dcterms:W3CDTF">2026-01-19T05:22:00Z</dcterms:modified>
</cp:coreProperties>
</file>