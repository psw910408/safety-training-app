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65"/>
              <w:gridCol w:w="1573"/>
              <w:gridCol w:w="403"/>
              <w:gridCol w:w="970"/>
              <w:gridCol w:w="978"/>
              <w:gridCol w:w="18"/>
              <w:gridCol w:w="243"/>
              <w:gridCol w:w="164"/>
              <w:gridCol w:w="456"/>
              <w:gridCol w:w="662"/>
              <w:gridCol w:w="484"/>
              <w:gridCol w:w="401"/>
              <w:gridCol w:w="1562"/>
            </w:tblGrid>
            <w:tr w:rsidR="00DB2B99" w:rsidRPr="00D0783E" w14:paraId="36B12668" w14:textId="77777777" w:rsidTr="0008305F">
              <w:trPr>
                <w:trHeight w:val="490"/>
              </w:trPr>
              <w:tc>
                <w:tcPr>
                  <w:tcW w:w="587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7A990C0C" w:rsidR="00FB3CB5" w:rsidRPr="0096427B" w:rsidRDefault="0096427B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t>삼화</w:t>
                  </w:r>
                  <w:r w:rsidR="00B84447"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t>타워</w:t>
                  </w:r>
                </w:p>
                <w:p w14:paraId="6F0D4DBF" w14:textId="2759BE80" w:rsidR="00DB2B99" w:rsidRPr="0096427B" w:rsidRDefault="00081DA0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MSDS 정기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(</w:t>
                  </w:r>
                  <w:r w:rsidR="00FA0E05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미화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)</w:t>
                  </w:r>
                </w:p>
                <w:p w14:paraId="6C6C803C" w14:textId="77777777" w:rsidR="00DB2B99" w:rsidRPr="00FA0E05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2799CBB8" w:rsidR="00DB2B99" w:rsidRPr="0096427B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proofErr w:type="gramStart"/>
                  <w:r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  <w:r w:rsidR="00A74DC8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202</w:t>
                  </w:r>
                  <w:r w:rsidR="0096427B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6</w:t>
                  </w:r>
                  <w:r w:rsidR="00DE2A5E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</w:t>
                  </w:r>
                  <w:r w:rsidR="00DE4BD9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96427B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</w:t>
                  </w:r>
                  <w:r w:rsid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BE2DA2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</w:t>
                  </w:r>
                  <w:r w:rsidR="00A17D86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6B5A71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21</w:t>
                  </w:r>
                  <w:r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.(</w:t>
                  </w:r>
                  <w:r w:rsidR="006B5A71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수</w:t>
                  </w:r>
                  <w:r w:rsidR="00004FB1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)</w:t>
                  </w:r>
                  <w:r w:rsidR="00BE2DA2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(</w:t>
                  </w:r>
                  <w:r w:rsidR="00A0566E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081DA0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10</w:t>
                  </w:r>
                  <w:proofErr w:type="gramEnd"/>
                  <w:r w:rsidR="00FB3CB5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:00</w:t>
                  </w:r>
                  <w:r w:rsidR="005655AA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~</w:t>
                  </w:r>
                  <w:r w:rsidR="00FB3CB5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0C1260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081DA0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</w:t>
                  </w:r>
                  <w:r w:rsidR="00BE2DA2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</w:t>
                  </w:r>
                  <w:r w:rsidR="00FB3CB5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00</w:t>
                  </w:r>
                  <w:r w:rsidR="00A0566E"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EF59BF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425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08305F">
              <w:trPr>
                <w:trHeight w:val="1119"/>
              </w:trPr>
              <w:tc>
                <w:tcPr>
                  <w:tcW w:w="587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25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</w:tr>
            <w:tr w:rsidR="00DB2B99" w:rsidRPr="00D0783E" w14:paraId="2CC9E1C6" w14:textId="77777777" w:rsidTr="0008305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4036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907515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1. </w:t>
                  </w:r>
                  <w:r w:rsidR="00B92E19"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580E10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</w:t>
                  </w:r>
                  <w:r w:rsidR="00B92E19" w:rsidRPr="008758D2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  <w:p w14:paraId="0AAC82A0" w14:textId="29BB7834" w:rsidR="00DB2B99" w:rsidRPr="00B2154F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5. </w:t>
                  </w:r>
                  <w:r w:rsidR="00A42BD0"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기타</w:t>
                  </w: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(</w:t>
                  </w:r>
                  <w:r w:rsidR="00081DA0"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MSDS 교육</w:t>
                  </w:r>
                  <w:r w:rsidR="007C3C41"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4072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81DA0" w:rsidRPr="00D0783E" w14:paraId="62DEE109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081DA0" w:rsidRPr="00D0783E" w14:paraId="1BA832F3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71A545CD" w14:textId="40606C31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6C73ABC7" w14:textId="0D278686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1D98E21F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81DA0" w:rsidRPr="00D0783E" w14:paraId="231336BB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07B577AA" w14:textId="00B11F6B" w:rsidR="00DB2B99" w:rsidRPr="0096427B" w:rsidRDefault="00DB2B99" w:rsidP="00354298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7BC7AAA" w14:textId="3E0FD6D3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4E235F6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81DA0" w:rsidRPr="00D0783E" w14:paraId="6DE233E1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1252EC4F" w14:textId="263F491D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124040C9" w14:textId="277DF57B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260EF948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6E2F8206" w:rsidR="00DB2B99" w:rsidRPr="0096427B" w:rsidRDefault="00DB2B99" w:rsidP="00EC364E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08305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11AECFC4" w:rsidR="003F19D1" w:rsidRPr="00C6009D" w:rsidRDefault="00081DA0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교육(</w:t>
                  </w:r>
                  <w:r w:rsidR="009B497C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미화</w:t>
                  </w: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)</w:t>
                  </w:r>
                </w:p>
              </w:tc>
            </w:tr>
            <w:tr w:rsidR="003F19D1" w:rsidRPr="00D0783E" w14:paraId="734A04C1" w14:textId="77777777" w:rsidTr="0008305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D5A1FF1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1. 대상화학물질의 명칭 또는 제품명</w:t>
                  </w:r>
                </w:p>
                <w:p w14:paraId="4B32475C" w14:textId="1DDBEC80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취급 제품(</w:t>
                  </w:r>
                  <w:r w:rsidR="009B497C"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리프레쉬 손세정제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外 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9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개 품목)</w:t>
                  </w:r>
                </w:p>
                <w:p w14:paraId="281338BC" w14:textId="425ECCBC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</w:t>
                  </w:r>
                  <w:r w:rsidR="009B497C"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리프레쉬 손세정제, 피죤, 트리오, 클린업, 홈스타, 알뜨랑 비누,</w:t>
                  </w:r>
                </w:p>
                <w:p w14:paraId="5BDEF649" w14:textId="016F37F6" w:rsidR="009B497C" w:rsidRDefault="009B497C" w:rsidP="0096427B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분말세제(가루비누)넘버원, 프라임엑센트골드, MIDAS, 오점제거제</w:t>
                  </w:r>
                </w:p>
                <w:p w14:paraId="14134878" w14:textId="7A7452AA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위험성 및 건강 유해성</w:t>
                  </w:r>
                </w:p>
                <w:p w14:paraId="3BD94F6F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취급상의 주의사항</w:t>
                  </w:r>
                </w:p>
                <w:p w14:paraId="4C3101F8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적절한 보호구</w:t>
                  </w:r>
                </w:p>
                <w:p w14:paraId="0AE2F78B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응급조치 요령 및 사고시 대처방법</w:t>
                  </w:r>
                </w:p>
                <w:p w14:paraId="5CA9A5C9" w14:textId="45C81CD9" w:rsidR="00081DA0" w:rsidRP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 물질안전보건자료 및 경고표지를 이해하는 방법</w:t>
                  </w:r>
                </w:p>
              </w:tc>
            </w:tr>
            <w:tr w:rsidR="007C3C41" w:rsidRPr="00D0783E" w14:paraId="5A2DE882" w14:textId="77777777" w:rsidTr="007C3C4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2027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2027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2027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7C3C4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57BC275B" w:rsidR="007C3C41" w:rsidRPr="0096427B" w:rsidRDefault="0096427B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관리소</w:t>
                  </w:r>
                  <w:r w:rsidR="00EC364E">
                    <w:rPr>
                      <w:rFonts w:asciiTheme="minorEastAsia" w:eastAsiaTheme="minorEastAsia" w:hAnsiTheme="minorEastAsia" w:hint="eastAsia"/>
                      <w:sz w:val="22"/>
                    </w:rPr>
                    <w:t>장</w:t>
                  </w:r>
                </w:p>
              </w:tc>
              <w:tc>
                <w:tcPr>
                  <w:tcW w:w="2027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11DF984A" w:rsidR="007C3C41" w:rsidRPr="0096427B" w:rsidRDefault="0096427B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박영호</w:t>
                  </w:r>
                </w:p>
              </w:tc>
              <w:tc>
                <w:tcPr>
                  <w:tcW w:w="2027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2EDDCA20" w:rsidR="007C3C41" w:rsidRPr="0096427B" w:rsidRDefault="007C3C4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27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3BC316A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6A141130" w:rsidR="00C6009D" w:rsidRPr="0096427B" w:rsidRDefault="00081DA0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>MSDS 정기</w:t>
            </w:r>
            <w:r w:rsidR="00907515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교육</w:t>
            </w: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(</w:t>
            </w:r>
            <w:r w:rsidR="00C541BE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미화</w:t>
            </w: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)</w:t>
            </w:r>
            <w:r w:rsidR="00907515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 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C541BE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1683404B" w:rsidR="00C6009D" w:rsidRPr="0096427B" w:rsidRDefault="0096427B" w:rsidP="00C6009D">
            <w:pPr>
              <w:pStyle w:val="a7"/>
              <w:spacing w:line="240" w:lineRule="auto"/>
              <w:ind w:firstLineChars="100" w:firstLine="220"/>
              <w:jc w:val="lef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>삼화</w:t>
            </w:r>
            <w:r w:rsidR="00B84447"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>타워</w:t>
            </w:r>
            <w:r w:rsidR="00C6009D"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                                  </w:t>
            </w:r>
            <w:r w:rsidR="00EC364E"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proofErr w:type="gramStart"/>
            <w:r w:rsidR="00C6009D"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</w:t>
            </w:r>
            <w:proofErr w:type="gramEnd"/>
            <w:r w:rsidR="00081DA0"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2026.0</w:t>
            </w:r>
            <w:r w:rsidR="006B5A71">
              <w:rPr>
                <w:rFonts w:asciiTheme="minorEastAsia" w:eastAsiaTheme="minorEastAsia" w:hAnsiTheme="minorEastAsia" w:hint="eastAsia"/>
                <w:sz w:val="22"/>
                <w:szCs w:val="22"/>
              </w:rPr>
              <w:t>1</w:t>
            </w:r>
            <w:r w:rsidR="00081DA0" w:rsidRPr="00EF59BF">
              <w:rPr>
                <w:rFonts w:asciiTheme="minorEastAsia" w:eastAsiaTheme="minorEastAsia" w:hAnsiTheme="minorEastAsia" w:hint="eastAsia"/>
                <w:sz w:val="22"/>
                <w:szCs w:val="22"/>
              </w:rPr>
              <w:t>.</w:t>
            </w:r>
            <w:r w:rsidR="006B5A71">
              <w:rPr>
                <w:rFonts w:asciiTheme="minorEastAsia" w:eastAsiaTheme="minorEastAsia" w:hAnsiTheme="minorEastAsia" w:hint="eastAsia"/>
                <w:sz w:val="22"/>
                <w:szCs w:val="22"/>
              </w:rPr>
              <w:t>21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C6009D" w:rsidRPr="0096427B" w14:paraId="0E274AC4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30994FCB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68BB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A21F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4AB4B945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77777777" w:rsidR="00C6009D" w:rsidRPr="0096427B" w:rsidRDefault="00C6009D" w:rsidP="00C6009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6380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FBA4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4AE0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57B3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1C536A18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2EAA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FC86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0D37984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CA03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ABA5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69F3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6F7D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4F6849C2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64FB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CA04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7F95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4664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7A6BAF69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8592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1DD0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DB5DE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E1E3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1FA085A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0706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5A36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3266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3EAA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3B3F9116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89D2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2687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B80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75C8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713BF72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8686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A9F5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98C3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5576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09EFD0A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6EC8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D3D1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EAED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6A5F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3C27480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7395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047A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EBFE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48E7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335444D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6877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6E3D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43A3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B398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3A03C5E6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150F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CF91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5CD3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EB46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40CA659F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30E4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8B42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A2A9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1CDF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2B9E141C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EC52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E345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C72B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9A0A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2422A1E5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E6B8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FC97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23C4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E2D5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7EFA9DD8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9AA3D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CEED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B594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BD53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3B77DC3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E392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3C73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012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56B2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25CFABD7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AD11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4631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D6AC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6CFA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E81BC4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5760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D1CC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BCBE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B1C4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E85960D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3EC5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6DA50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E632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FC59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1BA3465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39B0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039C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5667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8158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0D9B748D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AC1B8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8AB3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B65B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A453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046067F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4266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1F29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0E08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2168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9344431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0BF3E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9A137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A058A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755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7"/>
              <w:gridCol w:w="4637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71385156" w:rsidR="00C74EC1" w:rsidRPr="00EC364E" w:rsidRDefault="00081DA0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MSDS 정기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(</w:t>
                  </w:r>
                  <w:r w:rsidR="00C541B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미화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)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FA614D2" w:rsidR="00C74EC1" w:rsidRPr="007A2948" w:rsidRDefault="00EC364E" w:rsidP="008C0CC8">
                  <w:pPr>
                    <w:jc w:val="left"/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</w:pPr>
                  <w:r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삼화</w:t>
                  </w:r>
                  <w:r w:rsidR="00B84447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타워</w:t>
                  </w:r>
                  <w:r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 w:rsidR="00C6009D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</w:t>
                  </w:r>
                  <w:r w:rsidR="00C74EC1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</w:t>
                  </w:r>
                  <w:r w:rsidR="00F27C14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     </w:t>
                  </w:r>
                  <w:r w:rsidR="00217F10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 w:rsidR="00EF59BF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</w:t>
                  </w:r>
                  <w:proofErr w:type="gramStart"/>
                  <w:r w:rsidR="00C74EC1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교육일자</w:t>
                  </w:r>
                  <w:r w:rsidR="00A74DC8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:</w:t>
                  </w:r>
                  <w:proofErr w:type="gramEnd"/>
                  <w:r w:rsidR="00081DA0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2026.0</w:t>
                  </w:r>
                  <w:r w:rsidR="006B5A7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1</w:t>
                  </w:r>
                  <w:r w:rsidR="00081DA0" w:rsidRPr="00EF59BF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.</w:t>
                  </w:r>
                  <w:r w:rsidR="006B5A7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21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475CF66B" w:rsidR="00C74EC1" w:rsidRPr="008A74F1" w:rsidRDefault="00A43BAA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8240" behindDoc="1" locked="0" layoutInCell="1" allowOverlap="1" wp14:anchorId="54663133" wp14:editId="2375E06B">
                        <wp:simplePos x="0" y="0"/>
                        <wp:positionH relativeFrom="column">
                          <wp:posOffset>8890</wp:posOffset>
                        </wp:positionH>
                        <wp:positionV relativeFrom="paragraph">
                          <wp:posOffset>-20955</wp:posOffset>
                        </wp:positionV>
                        <wp:extent cx="2788920" cy="2424430"/>
                        <wp:effectExtent l="0" t="0" r="0" b="0"/>
                        <wp:wrapNone/>
                        <wp:docPr id="375214772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5214772" name="그림 1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424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721F92DA" w:rsidR="00C74EC1" w:rsidRPr="007A2948" w:rsidRDefault="00A43BAA" w:rsidP="0047225A">
                  <w:pPr>
                    <w:spacing w:line="276" w:lineRule="auto"/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9264" behindDoc="1" locked="0" layoutInCell="1" allowOverlap="1" wp14:anchorId="40519B79" wp14:editId="730BB6EF">
                        <wp:simplePos x="0" y="0"/>
                        <wp:positionH relativeFrom="column">
                          <wp:posOffset>22860</wp:posOffset>
                        </wp:positionH>
                        <wp:positionV relativeFrom="paragraph">
                          <wp:posOffset>-26035</wp:posOffset>
                        </wp:positionV>
                        <wp:extent cx="2758440" cy="2410460"/>
                        <wp:effectExtent l="0" t="0" r="3810" b="8890"/>
                        <wp:wrapNone/>
                        <wp:docPr id="467916293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7916293" name="그림 1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58440" cy="2410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578DA9A4" w:rsidR="00C74EC1" w:rsidRPr="007A2948" w:rsidRDefault="00C74EC1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3146055E" w:rsidR="00C74EC1" w:rsidRPr="007A2948" w:rsidRDefault="00C74EC1" w:rsidP="0047225A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643AEC19" w:rsidR="00C74EC1" w:rsidRPr="007A2948" w:rsidRDefault="00C74EC1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43806F98" w:rsidR="00C74EC1" w:rsidRPr="007A2948" w:rsidRDefault="00C74EC1" w:rsidP="0082601F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C3B2243" w14:textId="229DBA81" w:rsidR="006064BE" w:rsidRDefault="00C6009D" w:rsidP="00081DA0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C83630" w14:paraId="022A6B3D" w14:textId="77777777" w:rsidTr="001E400D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65"/>
              <w:gridCol w:w="1572"/>
              <w:gridCol w:w="403"/>
              <w:gridCol w:w="970"/>
              <w:gridCol w:w="978"/>
              <w:gridCol w:w="18"/>
              <w:gridCol w:w="243"/>
              <w:gridCol w:w="164"/>
              <w:gridCol w:w="456"/>
              <w:gridCol w:w="662"/>
              <w:gridCol w:w="484"/>
              <w:gridCol w:w="401"/>
              <w:gridCol w:w="1563"/>
            </w:tblGrid>
            <w:tr w:rsidR="00EF6B6D" w:rsidRPr="00D0783E" w14:paraId="665E4EEC" w14:textId="77777777" w:rsidTr="00EF59BF">
              <w:trPr>
                <w:trHeight w:val="490"/>
              </w:trPr>
              <w:tc>
                <w:tcPr>
                  <w:tcW w:w="5713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1916DB8C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lastRenderedPageBreak/>
                    <w:t>삼화타워</w:t>
                  </w:r>
                </w:p>
                <w:p w14:paraId="1CF14D39" w14:textId="19E12A91" w:rsidR="00EF6B6D" w:rsidRPr="0096427B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MSDS 정기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(</w:t>
                  </w:r>
                  <w:r w:rsidR="00EF59BF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미화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)</w:t>
                  </w:r>
                </w:p>
                <w:p w14:paraId="702C427F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CFFE437" w14:textId="441C340B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202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6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</w:t>
                  </w:r>
                  <w:r w:rsidR="006B5A71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 w:rsidR="006B5A71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22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.(</w:t>
                  </w:r>
                  <w:r w:rsidR="006B5A71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목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)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( </w:t>
                  </w:r>
                  <w:r w:rsidR="0001286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06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:00 ~ </w:t>
                  </w:r>
                  <w:r w:rsidR="0001286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08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:00 )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FE3095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33EA361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3B29978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4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5A7C07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563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901AB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EF6B6D" w:rsidRPr="00D0783E" w14:paraId="022122DE" w14:textId="77777777" w:rsidTr="00EF59BF">
              <w:trPr>
                <w:trHeight w:val="1119"/>
              </w:trPr>
              <w:tc>
                <w:tcPr>
                  <w:tcW w:w="5713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B06AF84" w14:textId="77777777" w:rsidR="00EF6B6D" w:rsidRPr="0096427B" w:rsidRDefault="00EF6B6D" w:rsidP="001E400D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5A88377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4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6C59CC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63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1BC35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</w:tr>
            <w:tr w:rsidR="00EF6B6D" w:rsidRPr="00D0783E" w14:paraId="26B98164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65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435EB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23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F955192" w14:textId="77777777" w:rsidR="00EF6B6D" w:rsidRPr="00907515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2E673CA2" w14:textId="77777777" w:rsidR="00EF6B6D" w:rsidRPr="00580E10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3. 특별안전보건 교육(2시간 이상</w:t>
                  </w:r>
                  <w:r w:rsidRPr="008758D2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  <w:p w14:paraId="498DF096" w14:textId="77777777" w:rsidR="00EF6B6D" w:rsidRPr="00B2154F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5. 기타(MSDS 교육)</w:t>
                  </w:r>
                </w:p>
              </w:tc>
              <w:tc>
                <w:tcPr>
                  <w:tcW w:w="3991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65538D3F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515E9329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34406D9A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40D7A06E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5A5A80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2F2AFD9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1F4E56E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1B69A53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3EF487D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460B76C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F6B6D" w:rsidRPr="00D0783E" w14:paraId="7D5B0CE7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B327F6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4B4DFA97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099355D7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7450CA8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5A77A54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B0D03E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7DC9687C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90AFA4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253008C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3ECC85D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4738608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58DAF9F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3B3A4E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5A1D65C8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2BA5CF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328CB28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5AA93C6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298036E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36C822A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6E7150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59BF" w:rsidRPr="00D0783E" w14:paraId="552990D2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4D6A01E" w14:textId="77777777" w:rsidR="00EF59BF" w:rsidRPr="0096427B" w:rsidRDefault="00EF59BF" w:rsidP="00EF59BF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14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28C97F68" w14:textId="02E717C9" w:rsidR="00EF59BF" w:rsidRPr="00C6009D" w:rsidRDefault="00EF59BF" w:rsidP="00EF59BF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교육(미화)</w:t>
                  </w:r>
                </w:p>
              </w:tc>
            </w:tr>
            <w:tr w:rsidR="00EF59BF" w:rsidRPr="00D0783E" w14:paraId="6B53B09B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65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6A5B28A" w14:textId="77777777" w:rsidR="00EF59BF" w:rsidRPr="0096427B" w:rsidRDefault="00EF59BF" w:rsidP="00EF59BF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14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F9FA5D2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1. 대상화학물질의 명칭 또는 제품명</w:t>
                  </w:r>
                </w:p>
                <w:p w14:paraId="0AA951AB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취급 제품(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리프레쉬 손세정제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外 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9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개 품목)</w:t>
                  </w:r>
                </w:p>
                <w:p w14:paraId="1CAEC193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리프레쉬 손세정제, 피죤, 트리오, 클린업, 홈스타, 알뜨랑 비누,</w:t>
                  </w:r>
                </w:p>
                <w:p w14:paraId="7744DD92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분말세제(가루비누)넘버원, 프라임엑센트골드, MIDAS, 오점제거제</w:t>
                  </w:r>
                </w:p>
                <w:p w14:paraId="27F51A95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위험성 및 건강 유해성</w:t>
                  </w:r>
                </w:p>
                <w:p w14:paraId="01099961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취급상의 주의사항</w:t>
                  </w:r>
                </w:p>
                <w:p w14:paraId="684DCA25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적절한 보호구</w:t>
                  </w:r>
                </w:p>
                <w:p w14:paraId="0B50D838" w14:textId="77777777" w:rsidR="00EF59BF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응급조치 요령 및 사고시 대처방법</w:t>
                  </w:r>
                </w:p>
                <w:p w14:paraId="1A73E638" w14:textId="37839511" w:rsidR="00EF59BF" w:rsidRPr="00081DA0" w:rsidRDefault="00EF59BF" w:rsidP="00EF59BF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 물질안전보건자료 및 경고표지를 이해하는 방법</w:t>
                  </w:r>
                </w:p>
              </w:tc>
            </w:tr>
            <w:tr w:rsidR="00EF6B6D" w:rsidRPr="00D0783E" w14:paraId="4C966072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4AB285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3537592A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1975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276465A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6" w:type="dxa"/>
                  <w:gridSpan w:val="3"/>
                  <w:shd w:val="clear" w:color="auto" w:fill="F2F2F2"/>
                  <w:vAlign w:val="center"/>
                </w:tcPr>
                <w:p w14:paraId="519C260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2009" w:type="dxa"/>
                  <w:gridSpan w:val="5"/>
                  <w:shd w:val="clear" w:color="auto" w:fill="F2F2F2"/>
                  <w:vAlign w:val="center"/>
                </w:tcPr>
                <w:p w14:paraId="6E6CF359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64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4C09EB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EF6B6D" w:rsidRPr="00D0783E" w14:paraId="6FE9EF91" w14:textId="77777777" w:rsidTr="00EF59B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FFEE09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75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2FF9C46A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관리소장</w:t>
                  </w:r>
                </w:p>
              </w:tc>
              <w:tc>
                <w:tcPr>
                  <w:tcW w:w="1966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1BF0D0A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박영호</w:t>
                  </w:r>
                </w:p>
              </w:tc>
              <w:tc>
                <w:tcPr>
                  <w:tcW w:w="2009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00816EB7" w14:textId="4DEBB2A4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64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081000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7C9884C5" w14:textId="77777777" w:rsidR="00EF6B6D" w:rsidRPr="00C83630" w:rsidRDefault="00EF6B6D" w:rsidP="001E400D"/>
        </w:tc>
      </w:tr>
    </w:tbl>
    <w:p w14:paraId="3060A567" w14:textId="77777777" w:rsidR="00EF6B6D" w:rsidRDefault="00EF6B6D" w:rsidP="00EF6B6D"/>
    <w:p w14:paraId="06B63AA3" w14:textId="77777777" w:rsidR="00EF6B6D" w:rsidRPr="008C0CC8" w:rsidRDefault="00EF6B6D" w:rsidP="00EF6B6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EF6B6D" w:rsidRPr="0096427B" w14:paraId="1B72CFAD" w14:textId="77777777" w:rsidTr="001E400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F43E02" w14:textId="1B86BC1A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>MSDS 정기교육(</w:t>
            </w:r>
            <w:r w:rsidR="00EF59BF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미화</w:t>
            </w: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)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0FFB8E7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40947C56" w14:textId="695BAC46" w:rsidR="00EF6B6D" w:rsidRPr="0096427B" w:rsidRDefault="00EF6B6D" w:rsidP="001E400D">
            <w:pPr>
              <w:pStyle w:val="a7"/>
              <w:spacing w:line="240" w:lineRule="auto"/>
              <w:ind w:firstLineChars="100" w:firstLine="220"/>
              <w:jc w:val="lef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삼화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타워                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proofErr w:type="gramStart"/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 :</w:t>
            </w:r>
            <w:proofErr w:type="gramEnd"/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2026.0</w:t>
            </w:r>
            <w:r w:rsidR="006B5A71">
              <w:rPr>
                <w:rFonts w:asciiTheme="minorEastAsia" w:eastAsiaTheme="minorEastAsia" w:hAnsiTheme="minorEastAsia" w:hint="eastAsia"/>
                <w:sz w:val="22"/>
                <w:szCs w:val="22"/>
              </w:rPr>
              <w:t>1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.</w:t>
            </w:r>
            <w:r w:rsidR="006B5A71">
              <w:rPr>
                <w:rFonts w:asciiTheme="minorEastAsia" w:eastAsiaTheme="minorEastAsia" w:hAnsiTheme="minorEastAsia" w:hint="eastAsia"/>
                <w:sz w:val="22"/>
                <w:szCs w:val="22"/>
              </w:rPr>
              <w:t>22</w:t>
            </w:r>
          </w:p>
        </w:tc>
      </w:tr>
      <w:tr w:rsidR="00EF6B6D" w:rsidRPr="0096427B" w14:paraId="1F0AAFA9" w14:textId="77777777" w:rsidTr="001E400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E95F0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94855B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70E22D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245BF4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6B8893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2074C8E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3B4B987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5E23D0B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EF6B6D" w:rsidRPr="0096427B" w14:paraId="77228876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19C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1EDA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7D2A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B790B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AF04F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E00A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BAB6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AA89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DC1B2FC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A0E6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66E4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1D89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1FDE85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C6661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71AB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94F5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C6EEB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12B3D22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C3DB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8A35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E54B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6048E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D6E4F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BE89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706E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8FC2A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4E8819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531A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F51A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D2A8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466086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5C9B6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2854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0AE5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AE2C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F64942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0523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F42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19F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B65234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071B1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6C8A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B6D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4EFD9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16ED57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387E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0D76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425E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F8F755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94B98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E823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6D38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1D77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417E7A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133B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8DCF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1335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B5B2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B5037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2E8A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5767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8E747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64F761D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DEDD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B4A7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3C75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2240D6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241C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B28F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08F4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C4C1E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28C330D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2FD0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6265E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C907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6EB92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C23FD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9301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6D9B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EB28E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4C154AB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F687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7890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1A0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9AA99C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D9CF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18AD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78C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06BE5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DADC9D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9F30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CEAE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D2CF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413A3C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7FCAA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E916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D1EB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40594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6E17770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611A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022D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6410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8BA04C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566F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0844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F85F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B2227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E5BFAB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FEAB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C3EF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7F3A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76A2AE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FD8BD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B2E8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475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00E4F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FDFFD0B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F3B5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45D2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6BE9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6FA98B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C2CBD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241D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45C9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1139B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07A1AA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B677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DEDB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668D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001D42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33DAC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C76C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6A25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CFA85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1C6EE9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D34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2A8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3449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8AA673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474C9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287A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C395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9F8B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B5441CA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BF04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C6F1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F774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7D01DD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1661C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2F06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E889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8A365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034B94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C981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43DB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0279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74C8A6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6564A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279E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CB2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8CD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C25220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3AE2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E040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E9C2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598480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0FE43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24B9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A8D9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E59F8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D41152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764A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D02C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F86C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9C2198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5ACB8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DDDD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37F7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EE62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D41D8D8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4706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9CC7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65E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464058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35B5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B5AA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240A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86AA5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87335B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8BF5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25E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B720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6C13DC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6B8B4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A0A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6065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2D57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B261453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0B34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B7AB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EE3E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F698AE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01A68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EDCF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ED71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9EDA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EDC7228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66B4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F36D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70B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8F163D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8FA90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4A33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5A8B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25DEA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CD18598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1444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8805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37B9D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3E1445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06E81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0370C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0A97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3903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6CFF07C9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p w14:paraId="0EDA959F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7A2948" w14:paraId="1A7DD4AA" w14:textId="77777777" w:rsidTr="001E400D">
        <w:trPr>
          <w:trHeight w:val="13879"/>
        </w:trPr>
        <w:tc>
          <w:tcPr>
            <w:tcW w:w="9746" w:type="dxa"/>
          </w:tcPr>
          <w:p w14:paraId="72AAA1F1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7"/>
              <w:gridCol w:w="4637"/>
            </w:tblGrid>
            <w:tr w:rsidR="00EF6B6D" w:rsidRPr="007A2948" w14:paraId="753E5C48" w14:textId="77777777" w:rsidTr="001E400D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171388B3" w14:textId="31EAFD03" w:rsidR="00EF6B6D" w:rsidRPr="00EC364E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MSDS 정기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(</w:t>
                  </w:r>
                  <w:r w:rsidR="00300DFD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미화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)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636FEF1A" w14:textId="77777777" w:rsidR="00EF6B6D" w:rsidRPr="00300DFD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58349B80" w14:textId="3310BA9E" w:rsidR="00EF6B6D" w:rsidRPr="007A2948" w:rsidRDefault="00EF6B6D" w:rsidP="001E400D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삼화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타워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                          </w:t>
                  </w:r>
                  <w:r w:rsidR="00416EE4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교육일자 :</w:t>
                  </w:r>
                  <w:proofErr w:type="gramEnd"/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2026.01.2</w:t>
                  </w:r>
                  <w:r w:rsidR="00300DFD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2</w:t>
                  </w:r>
                </w:p>
              </w:tc>
            </w:tr>
            <w:tr w:rsidR="00EF6B6D" w:rsidRPr="007A2948" w14:paraId="3F0295C2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74672DBD" w14:textId="23D3FDAA" w:rsidR="00EF6B6D" w:rsidRPr="008A74F1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552A7F8" w14:textId="16B73A6D" w:rsidR="00EF6B6D" w:rsidRPr="007A2948" w:rsidRDefault="00EF6B6D" w:rsidP="001E400D">
                  <w:pPr>
                    <w:spacing w:line="276" w:lineRule="auto"/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F6B6D" w:rsidRPr="007A2948" w14:paraId="38B91A24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613803F3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FC5E44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F6B6D" w:rsidRPr="007A2948" w14:paraId="4C2719B0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302C9CD6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A899BB4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</w:tbl>
          <w:p w14:paraId="131151DA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</w:tc>
      </w:tr>
    </w:tbl>
    <w:p w14:paraId="6F833F0D" w14:textId="661EC523" w:rsidR="00EF6B6D" w:rsidRDefault="00EF6B6D" w:rsidP="00081DA0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</w:t>
      </w:r>
      <w:r>
        <w:rPr>
          <w:rFonts w:asciiTheme="minorEastAsia" w:eastAsiaTheme="minorEastAsia" w:hAnsiTheme="minorEastAsia" w:hint="eastAsia"/>
        </w:rPr>
        <w:t>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C83630" w14:paraId="7FB634AB" w14:textId="77777777" w:rsidTr="001E400D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65"/>
              <w:gridCol w:w="1572"/>
              <w:gridCol w:w="403"/>
              <w:gridCol w:w="970"/>
              <w:gridCol w:w="978"/>
              <w:gridCol w:w="18"/>
              <w:gridCol w:w="243"/>
              <w:gridCol w:w="164"/>
              <w:gridCol w:w="456"/>
              <w:gridCol w:w="662"/>
              <w:gridCol w:w="484"/>
              <w:gridCol w:w="401"/>
              <w:gridCol w:w="1563"/>
            </w:tblGrid>
            <w:tr w:rsidR="00EF6B6D" w:rsidRPr="00D0783E" w14:paraId="648D1609" w14:textId="77777777" w:rsidTr="00F57269">
              <w:trPr>
                <w:trHeight w:val="490"/>
              </w:trPr>
              <w:tc>
                <w:tcPr>
                  <w:tcW w:w="5713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1D11AE4F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lastRenderedPageBreak/>
                    <w:t>삼화타워</w:t>
                  </w:r>
                </w:p>
                <w:p w14:paraId="4A58CA11" w14:textId="67EBF785" w:rsidR="00EF6B6D" w:rsidRPr="0096427B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MSDS 정기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(</w:t>
                  </w:r>
                  <w:r w:rsidR="0001286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미화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)</w:t>
                  </w:r>
                </w:p>
                <w:p w14:paraId="4B4CBEF3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5A4642C6" w14:textId="581BA0CF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202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6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01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</w:t>
                  </w:r>
                  <w:r w:rsidR="0001286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.(</w:t>
                  </w:r>
                  <w:r w:rsidR="0001286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목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)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(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01286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3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:00 ~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01286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5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:00 )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547C7F3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472A5B2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3EF76A5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4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4B6710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563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1AFDF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EF6B6D" w:rsidRPr="00D0783E" w14:paraId="4E8C4298" w14:textId="77777777" w:rsidTr="00F57269">
              <w:trPr>
                <w:trHeight w:val="1119"/>
              </w:trPr>
              <w:tc>
                <w:tcPr>
                  <w:tcW w:w="5713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13935168" w14:textId="77777777" w:rsidR="00EF6B6D" w:rsidRPr="0096427B" w:rsidRDefault="00EF6B6D" w:rsidP="001E400D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5A6B91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4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8180EBC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63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DFA188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</w:tr>
            <w:tr w:rsidR="00EF6B6D" w:rsidRPr="00D0783E" w14:paraId="637D82F2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65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5E3A099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23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3895168D" w14:textId="77777777" w:rsidR="00EF6B6D" w:rsidRPr="00907515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4A8EFA8F" w14:textId="77777777" w:rsidR="00EF6B6D" w:rsidRPr="00580E10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3. 특별안전보건 교육(2시간 이상</w:t>
                  </w:r>
                  <w:r w:rsidRPr="008758D2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  <w:p w14:paraId="6A2F29E5" w14:textId="77777777" w:rsidR="00EF6B6D" w:rsidRPr="00B2154F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5. 기타(MSDS 교육)</w:t>
                  </w:r>
                </w:p>
              </w:tc>
              <w:tc>
                <w:tcPr>
                  <w:tcW w:w="3991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2E673040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47B2DCF8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33D3E824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4E1FF6C2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61155DE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0BC00E2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61ECDB7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56AB6AF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09349687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417F5D0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F6B6D" w:rsidRPr="00D0783E" w14:paraId="44DD6BFE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B4A52E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2D5C683A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4D1744E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10BAFE8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70C2514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9B44C3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64F83831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D84D31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6BA27E0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53C8E12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5C735C1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50A0583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264ED8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3CC1C817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19090D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572" w:type="dxa"/>
                  <w:tcBorders>
                    <w:left w:val="double" w:sz="4" w:space="0" w:color="auto"/>
                  </w:tcBorders>
                  <w:vAlign w:val="center"/>
                </w:tcPr>
                <w:p w14:paraId="42111DD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25B2682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39" w:type="dxa"/>
                  <w:gridSpan w:val="3"/>
                  <w:vAlign w:val="center"/>
                </w:tcPr>
                <w:p w14:paraId="48521F4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82" w:type="dxa"/>
                  <w:gridSpan w:val="3"/>
                  <w:vAlign w:val="center"/>
                </w:tcPr>
                <w:p w14:paraId="11866D0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448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D10E8D9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F57269" w:rsidRPr="00D0783E" w14:paraId="6D2A0148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125EC8D" w14:textId="77777777" w:rsidR="00F57269" w:rsidRPr="0096427B" w:rsidRDefault="00F57269" w:rsidP="00F57269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14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6F0C107" w14:textId="637F268F" w:rsidR="00F57269" w:rsidRPr="00C6009D" w:rsidRDefault="00F57269" w:rsidP="00F57269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교육(미화)</w:t>
                  </w:r>
                </w:p>
              </w:tc>
            </w:tr>
            <w:tr w:rsidR="00F57269" w:rsidRPr="00D0783E" w14:paraId="05E4C236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65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F801BE4" w14:textId="77777777" w:rsidR="00F57269" w:rsidRPr="0096427B" w:rsidRDefault="00F57269" w:rsidP="00F57269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14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66E322D8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1. 대상화학물질의 명칭 또는 제품명</w:t>
                  </w:r>
                </w:p>
                <w:p w14:paraId="32BCA08C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취급 제품(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리프레쉬 손세정제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外 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9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개 품목)</w:t>
                  </w:r>
                </w:p>
                <w:p w14:paraId="0967D9CE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리프레쉬 손세정제, 피죤, 트리오, 클린업, 홈스타, 알뜨랑 비누,</w:t>
                  </w:r>
                </w:p>
                <w:p w14:paraId="701B5720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분말세제(가루비누)넘버원, 프라임엑센트골드, MIDAS, 오점제거제</w:t>
                  </w:r>
                </w:p>
                <w:p w14:paraId="63EA55AB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위험성 및 건강 유해성</w:t>
                  </w:r>
                </w:p>
                <w:p w14:paraId="2FE56274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취급상의 주의사항</w:t>
                  </w:r>
                </w:p>
                <w:p w14:paraId="0DFED41C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적절한 보호구</w:t>
                  </w:r>
                </w:p>
                <w:p w14:paraId="041BF318" w14:textId="77777777" w:rsidR="00F57269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응급조치 요령 및 사고시 대처방법</w:t>
                  </w:r>
                </w:p>
                <w:p w14:paraId="279478A3" w14:textId="3F4986AF" w:rsidR="00F57269" w:rsidRPr="00081DA0" w:rsidRDefault="00F57269" w:rsidP="00F57269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 물질안전보건자료 및 경고표지를 이해하는 방법</w:t>
                  </w:r>
                </w:p>
              </w:tc>
            </w:tr>
            <w:tr w:rsidR="00EF6B6D" w:rsidRPr="00D0783E" w14:paraId="58F8BC29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FB3F8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48C1C4F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1975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4CADE8C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6" w:type="dxa"/>
                  <w:gridSpan w:val="3"/>
                  <w:shd w:val="clear" w:color="auto" w:fill="F2F2F2"/>
                  <w:vAlign w:val="center"/>
                </w:tcPr>
                <w:p w14:paraId="46C9261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2009" w:type="dxa"/>
                  <w:gridSpan w:val="5"/>
                  <w:shd w:val="clear" w:color="auto" w:fill="F2F2F2"/>
                  <w:vAlign w:val="center"/>
                </w:tcPr>
                <w:p w14:paraId="2DC61DF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64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479352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EF6B6D" w:rsidRPr="00D0783E" w14:paraId="0A48F262" w14:textId="77777777" w:rsidTr="00F5726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65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957441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75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3DB0B7C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관리소장</w:t>
                  </w:r>
                </w:p>
              </w:tc>
              <w:tc>
                <w:tcPr>
                  <w:tcW w:w="1966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0554363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박영호</w:t>
                  </w:r>
                </w:p>
              </w:tc>
              <w:tc>
                <w:tcPr>
                  <w:tcW w:w="2009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0AB0AF3B" w14:textId="36F50D4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64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3F165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2B8746DC" w14:textId="77777777" w:rsidR="00EF6B6D" w:rsidRPr="00C83630" w:rsidRDefault="00EF6B6D" w:rsidP="001E400D"/>
        </w:tc>
      </w:tr>
    </w:tbl>
    <w:p w14:paraId="0C0F80A8" w14:textId="77777777" w:rsidR="00EF6B6D" w:rsidRDefault="00EF6B6D" w:rsidP="00EF6B6D"/>
    <w:p w14:paraId="49C75C50" w14:textId="77777777" w:rsidR="00EF6B6D" w:rsidRPr="008C0CC8" w:rsidRDefault="00EF6B6D" w:rsidP="00EF6B6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EF6B6D" w:rsidRPr="0096427B" w14:paraId="21FF588E" w14:textId="77777777" w:rsidTr="001E400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2D3425" w14:textId="3936450A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>MSDS 정기교육(</w:t>
            </w:r>
            <w:r w:rsidR="0001286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미화</w:t>
            </w: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)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6136231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74EC22C8" w14:textId="2F33C4F4" w:rsidR="00EF6B6D" w:rsidRPr="0096427B" w:rsidRDefault="00EF6B6D" w:rsidP="001E400D">
            <w:pPr>
              <w:pStyle w:val="a7"/>
              <w:spacing w:line="240" w:lineRule="auto"/>
              <w:ind w:firstLineChars="100" w:firstLine="22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삼화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타워                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proofErr w:type="gramStart"/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 :</w:t>
            </w:r>
            <w:proofErr w:type="gramEnd"/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2026.01.2</w:t>
            </w:r>
            <w:r w:rsidR="0001286B">
              <w:rPr>
                <w:rFonts w:asciiTheme="minorEastAsia" w:eastAsiaTheme="minorEastAsia" w:hAnsiTheme="minorEastAsia" w:hint="eastAsia"/>
                <w:sz w:val="22"/>
                <w:szCs w:val="22"/>
              </w:rPr>
              <w:t>2</w:t>
            </w:r>
          </w:p>
        </w:tc>
      </w:tr>
      <w:tr w:rsidR="00EF6B6D" w:rsidRPr="0096427B" w14:paraId="6E468234" w14:textId="77777777" w:rsidTr="001E400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BF509D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287572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D27F33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00A9B88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A19EEF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FF02E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C2FFF4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3860A27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EF6B6D" w:rsidRPr="0096427B" w14:paraId="50AB3BE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DFB3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ACC8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58B0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1D3243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2062D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D83D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6B70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175F2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5C2B389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6F99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217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72C2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28575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EE766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21D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BB80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7F5A9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8109B0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E6B7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D356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7933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F70E5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EE72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B4BF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D653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E0FB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FA23412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93A4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DBFF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A18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41BC62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8ED50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EA91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87D8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F4EFD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04DD8C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4610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AC56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49A8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558DBC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5082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5F73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8C99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C9DD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D6BBFED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35BE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69C3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D289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95C1BF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A12D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1DE2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5725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902F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30FAFD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ECBE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035F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39D5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4A83DE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5B4D8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973D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D72A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4DE4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58A1A69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AB75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8100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A747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363CAD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6A2B0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1B09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FF7B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2F16C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43A8ADA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41A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DA0C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E612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94264C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21A6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DEB9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2F56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3CBD6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2A2327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DD21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2ABB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2EED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6B07F2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0AA99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A2A4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4C6D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DC6F3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117C786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6071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C03A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5243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7EC1A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8CCB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38A1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4570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7AE7B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2A760B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E1F1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AC2A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9EF6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C1E7B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E3DC4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7815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9BAB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FE30E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AE695D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53E6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859B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6F9B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527478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EF387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713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B1F9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17460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E48D319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0543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CAC4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942D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B4C92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95C1B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5A6E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0DDD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5A2BA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F36010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739A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A9D4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03A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0CB8A2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80C76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D7E6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7D93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73EC1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2FC089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26A5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951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2C5D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AFC6FD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5B87C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50D7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1D00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E6F2C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3453D2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27C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82C1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0EB3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D5D5E6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FC43B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EA9F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A7EB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2BBED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C52EA66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910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3978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9781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E16EA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5F34D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B08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1B74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116B6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FE2335C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70E9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69D6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1524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BD7FA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D6DCD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326A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DD88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77F44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F89BCB5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930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132E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AEEB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7247C5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C295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DB4A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76C1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CB766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66F9B54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9588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6E92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C0F8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DBD9AD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EB2B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4EE4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5847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969F7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33A71A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6A0E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8CC3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00AB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9E7DE0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3E955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3940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39D1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2DC06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76707E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7E04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3C2E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E82F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7A80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1476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C173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3CE8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D715A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675AE0A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801E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D45C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B5E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D849BD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35A308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3E30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9BB1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FC487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3BAE8A0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A28C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E86C5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9054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C0DC80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C01B3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E224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94342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0FA9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047AF8B7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p w14:paraId="7CA4313F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7A2948" w14:paraId="608DBCF4" w14:textId="77777777" w:rsidTr="001E400D">
        <w:trPr>
          <w:trHeight w:val="13879"/>
        </w:trPr>
        <w:tc>
          <w:tcPr>
            <w:tcW w:w="9746" w:type="dxa"/>
          </w:tcPr>
          <w:p w14:paraId="42023F40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7"/>
              <w:gridCol w:w="4637"/>
            </w:tblGrid>
            <w:tr w:rsidR="00EF6B6D" w:rsidRPr="007A2948" w14:paraId="0D33C301" w14:textId="77777777" w:rsidTr="001E400D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6B415822" w14:textId="4D15C8F9" w:rsidR="00EF6B6D" w:rsidRPr="00EC364E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MSDS 정기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(</w:t>
                  </w:r>
                  <w:r w:rsidR="00B84605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미화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)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44DF010B" w14:textId="77777777" w:rsidR="00EF6B6D" w:rsidRPr="00EC364E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3A37E407" w14:textId="5BF203C2" w:rsidR="00EF6B6D" w:rsidRPr="007A2948" w:rsidRDefault="00EF6B6D" w:rsidP="001E400D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삼화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타워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                          </w:t>
                  </w:r>
                  <w:r w:rsidR="0064158B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교육일자 :</w:t>
                  </w:r>
                  <w:proofErr w:type="gramEnd"/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2026.01.2</w:t>
                  </w:r>
                  <w:r w:rsidR="00B84605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2</w:t>
                  </w:r>
                  <w:r w:rsidR="0064158B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.</w:t>
                  </w:r>
                </w:p>
              </w:tc>
            </w:tr>
            <w:tr w:rsidR="00EF6B6D" w:rsidRPr="007A2948" w14:paraId="33DA76D5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15CCA467" w14:textId="545A3831" w:rsidR="00EF6B6D" w:rsidRPr="008A74F1" w:rsidRDefault="0064158B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1" locked="0" layoutInCell="1" allowOverlap="1" wp14:anchorId="242AA271" wp14:editId="59AA3DA5">
                        <wp:simplePos x="0" y="0"/>
                        <wp:positionH relativeFrom="column">
                          <wp:posOffset>-59690</wp:posOffset>
                        </wp:positionH>
                        <wp:positionV relativeFrom="paragraph">
                          <wp:posOffset>-83185</wp:posOffset>
                        </wp:positionV>
                        <wp:extent cx="2827020" cy="2356485"/>
                        <wp:effectExtent l="0" t="0" r="0" b="5715"/>
                        <wp:wrapNone/>
                        <wp:docPr id="1991418183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1418183" name="그림 1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7020" cy="2356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66CBCF3E" w14:textId="6641741E" w:rsidR="00EF6B6D" w:rsidRPr="007A2948" w:rsidRDefault="0064158B" w:rsidP="001E400D">
                  <w:pPr>
                    <w:spacing w:line="276" w:lineRule="auto"/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1" locked="0" layoutInCell="1" allowOverlap="1" wp14:anchorId="78108008" wp14:editId="0FEB8717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-65405</wp:posOffset>
                        </wp:positionV>
                        <wp:extent cx="2804160" cy="2349500"/>
                        <wp:effectExtent l="0" t="0" r="0" b="0"/>
                        <wp:wrapNone/>
                        <wp:docPr id="961980497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1980497" name="그림 1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4160" cy="2349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F6B6D" w:rsidRPr="007A2948" w14:paraId="348C2D94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F0DA623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AB87F9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F6B6D" w:rsidRPr="007A2948" w14:paraId="107D6134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0BD639B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7CA2E6CE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</w:tbl>
          <w:p w14:paraId="3506CA5A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</w:tc>
      </w:tr>
    </w:tbl>
    <w:p w14:paraId="061CE1DE" w14:textId="389E5A3D" w:rsidR="00EF6B6D" w:rsidRPr="00EF6B6D" w:rsidRDefault="00EF6B6D" w:rsidP="00081DA0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</w:t>
      </w:r>
      <w:r>
        <w:rPr>
          <w:rFonts w:asciiTheme="minorEastAsia" w:eastAsiaTheme="minorEastAsia" w:hAnsiTheme="minorEastAsia" w:hint="eastAsia"/>
        </w:rPr>
        <w:t>.</w:t>
      </w:r>
    </w:p>
    <w:sectPr w:rsidR="00EF6B6D" w:rsidRPr="00EF6B6D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47358" w14:textId="77777777" w:rsidR="00E13598" w:rsidRDefault="00E13598" w:rsidP="003E29E9">
      <w:r>
        <w:separator/>
      </w:r>
    </w:p>
  </w:endnote>
  <w:endnote w:type="continuationSeparator" w:id="0">
    <w:p w14:paraId="6B77C53E" w14:textId="77777777" w:rsidR="00E13598" w:rsidRDefault="00E13598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F81B" w14:textId="77777777" w:rsidR="00E13598" w:rsidRDefault="00E13598" w:rsidP="003E29E9">
      <w:r>
        <w:separator/>
      </w:r>
    </w:p>
  </w:footnote>
  <w:footnote w:type="continuationSeparator" w:id="0">
    <w:p w14:paraId="6E4F62FE" w14:textId="77777777" w:rsidR="00E13598" w:rsidRDefault="00E13598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286B"/>
    <w:rsid w:val="00014A74"/>
    <w:rsid w:val="00015DD6"/>
    <w:rsid w:val="0002431B"/>
    <w:rsid w:val="00024460"/>
    <w:rsid w:val="00026631"/>
    <w:rsid w:val="00032455"/>
    <w:rsid w:val="00043188"/>
    <w:rsid w:val="0004606A"/>
    <w:rsid w:val="00077045"/>
    <w:rsid w:val="000813D5"/>
    <w:rsid w:val="00081DA0"/>
    <w:rsid w:val="00082A31"/>
    <w:rsid w:val="0008305F"/>
    <w:rsid w:val="000A06F6"/>
    <w:rsid w:val="000B1716"/>
    <w:rsid w:val="000C1260"/>
    <w:rsid w:val="000C1365"/>
    <w:rsid w:val="000D10C5"/>
    <w:rsid w:val="000D3D14"/>
    <w:rsid w:val="000F1F72"/>
    <w:rsid w:val="000F6A67"/>
    <w:rsid w:val="001170C1"/>
    <w:rsid w:val="00145BCB"/>
    <w:rsid w:val="00163DA3"/>
    <w:rsid w:val="001714A6"/>
    <w:rsid w:val="00181BE4"/>
    <w:rsid w:val="00182669"/>
    <w:rsid w:val="001915AC"/>
    <w:rsid w:val="00195C96"/>
    <w:rsid w:val="001A3116"/>
    <w:rsid w:val="001A72EC"/>
    <w:rsid w:val="001B57B3"/>
    <w:rsid w:val="001B57B6"/>
    <w:rsid w:val="001D05F3"/>
    <w:rsid w:val="001D517B"/>
    <w:rsid w:val="0020090E"/>
    <w:rsid w:val="00217F10"/>
    <w:rsid w:val="00252A54"/>
    <w:rsid w:val="00253269"/>
    <w:rsid w:val="00262052"/>
    <w:rsid w:val="00262830"/>
    <w:rsid w:val="00273E19"/>
    <w:rsid w:val="00287A11"/>
    <w:rsid w:val="00287E25"/>
    <w:rsid w:val="00291539"/>
    <w:rsid w:val="002B01B5"/>
    <w:rsid w:val="002B251A"/>
    <w:rsid w:val="002B5F70"/>
    <w:rsid w:val="002D7A98"/>
    <w:rsid w:val="002F4BFD"/>
    <w:rsid w:val="00300DFD"/>
    <w:rsid w:val="00305853"/>
    <w:rsid w:val="00354298"/>
    <w:rsid w:val="0036581A"/>
    <w:rsid w:val="00377624"/>
    <w:rsid w:val="00380E90"/>
    <w:rsid w:val="00385848"/>
    <w:rsid w:val="003B2CA0"/>
    <w:rsid w:val="003C238D"/>
    <w:rsid w:val="003D6F3C"/>
    <w:rsid w:val="003E29E9"/>
    <w:rsid w:val="003E54C7"/>
    <w:rsid w:val="003E65C1"/>
    <w:rsid w:val="003F19D1"/>
    <w:rsid w:val="003F2A1A"/>
    <w:rsid w:val="003F6D6E"/>
    <w:rsid w:val="004046EB"/>
    <w:rsid w:val="00405653"/>
    <w:rsid w:val="00406EAB"/>
    <w:rsid w:val="00416EE4"/>
    <w:rsid w:val="00434A2A"/>
    <w:rsid w:val="00441489"/>
    <w:rsid w:val="00444D35"/>
    <w:rsid w:val="00445C28"/>
    <w:rsid w:val="00457BAA"/>
    <w:rsid w:val="004606AE"/>
    <w:rsid w:val="0046083E"/>
    <w:rsid w:val="00465127"/>
    <w:rsid w:val="00467046"/>
    <w:rsid w:val="0047225A"/>
    <w:rsid w:val="004826B2"/>
    <w:rsid w:val="00483CBE"/>
    <w:rsid w:val="00486C15"/>
    <w:rsid w:val="0049122C"/>
    <w:rsid w:val="00493D5A"/>
    <w:rsid w:val="004948C5"/>
    <w:rsid w:val="004964EA"/>
    <w:rsid w:val="004A71A9"/>
    <w:rsid w:val="004B552E"/>
    <w:rsid w:val="004B57A5"/>
    <w:rsid w:val="004C07E7"/>
    <w:rsid w:val="004C5D19"/>
    <w:rsid w:val="004C778A"/>
    <w:rsid w:val="004D6998"/>
    <w:rsid w:val="0053037F"/>
    <w:rsid w:val="00537015"/>
    <w:rsid w:val="00542CB4"/>
    <w:rsid w:val="00546593"/>
    <w:rsid w:val="00555DCD"/>
    <w:rsid w:val="0055676A"/>
    <w:rsid w:val="005655AA"/>
    <w:rsid w:val="00580E10"/>
    <w:rsid w:val="00597455"/>
    <w:rsid w:val="005A7ACB"/>
    <w:rsid w:val="005B3EBA"/>
    <w:rsid w:val="005C3F8A"/>
    <w:rsid w:val="005C4531"/>
    <w:rsid w:val="005C643A"/>
    <w:rsid w:val="005D19E3"/>
    <w:rsid w:val="005D4286"/>
    <w:rsid w:val="005D4300"/>
    <w:rsid w:val="006064BE"/>
    <w:rsid w:val="00607D0D"/>
    <w:rsid w:val="0063160E"/>
    <w:rsid w:val="0064024B"/>
    <w:rsid w:val="0064158B"/>
    <w:rsid w:val="006524F6"/>
    <w:rsid w:val="00661BDE"/>
    <w:rsid w:val="006636E4"/>
    <w:rsid w:val="006649EB"/>
    <w:rsid w:val="00672605"/>
    <w:rsid w:val="0069083F"/>
    <w:rsid w:val="006A0036"/>
    <w:rsid w:val="006A6052"/>
    <w:rsid w:val="006B3598"/>
    <w:rsid w:val="006B41B0"/>
    <w:rsid w:val="006B5A71"/>
    <w:rsid w:val="0071662C"/>
    <w:rsid w:val="00717B33"/>
    <w:rsid w:val="007253DE"/>
    <w:rsid w:val="007261A4"/>
    <w:rsid w:val="007339B0"/>
    <w:rsid w:val="007446E0"/>
    <w:rsid w:val="00771A28"/>
    <w:rsid w:val="00772E4A"/>
    <w:rsid w:val="007767DE"/>
    <w:rsid w:val="007A06E5"/>
    <w:rsid w:val="007A2948"/>
    <w:rsid w:val="007A56DC"/>
    <w:rsid w:val="007C3C41"/>
    <w:rsid w:val="007D704E"/>
    <w:rsid w:val="007E3B72"/>
    <w:rsid w:val="007E5BAB"/>
    <w:rsid w:val="007E5EBF"/>
    <w:rsid w:val="007F42D7"/>
    <w:rsid w:val="00802931"/>
    <w:rsid w:val="00805112"/>
    <w:rsid w:val="008132E5"/>
    <w:rsid w:val="00815111"/>
    <w:rsid w:val="00816136"/>
    <w:rsid w:val="00816E70"/>
    <w:rsid w:val="008209CF"/>
    <w:rsid w:val="0082601F"/>
    <w:rsid w:val="00826F89"/>
    <w:rsid w:val="00832909"/>
    <w:rsid w:val="00833B8E"/>
    <w:rsid w:val="0083407F"/>
    <w:rsid w:val="00835E52"/>
    <w:rsid w:val="008378E3"/>
    <w:rsid w:val="00853B03"/>
    <w:rsid w:val="00860841"/>
    <w:rsid w:val="008758D2"/>
    <w:rsid w:val="008819DA"/>
    <w:rsid w:val="008821D3"/>
    <w:rsid w:val="00883EBF"/>
    <w:rsid w:val="008A4521"/>
    <w:rsid w:val="008A660E"/>
    <w:rsid w:val="008A74F1"/>
    <w:rsid w:val="008C0CC8"/>
    <w:rsid w:val="008F261F"/>
    <w:rsid w:val="008F4FFB"/>
    <w:rsid w:val="009041ED"/>
    <w:rsid w:val="00905214"/>
    <w:rsid w:val="00907515"/>
    <w:rsid w:val="009146E4"/>
    <w:rsid w:val="0091485A"/>
    <w:rsid w:val="0092478B"/>
    <w:rsid w:val="0093099A"/>
    <w:rsid w:val="00947943"/>
    <w:rsid w:val="0096427B"/>
    <w:rsid w:val="00967AC4"/>
    <w:rsid w:val="00974EA6"/>
    <w:rsid w:val="0098251B"/>
    <w:rsid w:val="009831EC"/>
    <w:rsid w:val="00986D73"/>
    <w:rsid w:val="009B497C"/>
    <w:rsid w:val="009B59ED"/>
    <w:rsid w:val="009C2097"/>
    <w:rsid w:val="009C3694"/>
    <w:rsid w:val="009D5938"/>
    <w:rsid w:val="009D5AAB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6ECC"/>
    <w:rsid w:val="00A17D86"/>
    <w:rsid w:val="00A206ED"/>
    <w:rsid w:val="00A30313"/>
    <w:rsid w:val="00A30D16"/>
    <w:rsid w:val="00A42BD0"/>
    <w:rsid w:val="00A43BAA"/>
    <w:rsid w:val="00A44660"/>
    <w:rsid w:val="00A45FB6"/>
    <w:rsid w:val="00A461A9"/>
    <w:rsid w:val="00A50A30"/>
    <w:rsid w:val="00A61DD0"/>
    <w:rsid w:val="00A62B5E"/>
    <w:rsid w:val="00A70716"/>
    <w:rsid w:val="00A74DC8"/>
    <w:rsid w:val="00A7605D"/>
    <w:rsid w:val="00A81B5D"/>
    <w:rsid w:val="00AA1344"/>
    <w:rsid w:val="00AB5392"/>
    <w:rsid w:val="00AB6750"/>
    <w:rsid w:val="00AB68FE"/>
    <w:rsid w:val="00AC3617"/>
    <w:rsid w:val="00AC3AB0"/>
    <w:rsid w:val="00AC73AA"/>
    <w:rsid w:val="00AD7932"/>
    <w:rsid w:val="00AF063C"/>
    <w:rsid w:val="00AF5E8B"/>
    <w:rsid w:val="00B00649"/>
    <w:rsid w:val="00B01FAA"/>
    <w:rsid w:val="00B112D2"/>
    <w:rsid w:val="00B114DC"/>
    <w:rsid w:val="00B2154F"/>
    <w:rsid w:val="00B22E5B"/>
    <w:rsid w:val="00B24DBF"/>
    <w:rsid w:val="00B47C84"/>
    <w:rsid w:val="00B55FE0"/>
    <w:rsid w:val="00B70804"/>
    <w:rsid w:val="00B72136"/>
    <w:rsid w:val="00B72296"/>
    <w:rsid w:val="00B82223"/>
    <w:rsid w:val="00B84447"/>
    <w:rsid w:val="00B84605"/>
    <w:rsid w:val="00B92E19"/>
    <w:rsid w:val="00BB12D6"/>
    <w:rsid w:val="00BB606B"/>
    <w:rsid w:val="00BB7B67"/>
    <w:rsid w:val="00BC1F3F"/>
    <w:rsid w:val="00BC2A64"/>
    <w:rsid w:val="00BD03C3"/>
    <w:rsid w:val="00BD0A16"/>
    <w:rsid w:val="00BE2DA2"/>
    <w:rsid w:val="00BE5108"/>
    <w:rsid w:val="00BF2073"/>
    <w:rsid w:val="00BF3044"/>
    <w:rsid w:val="00BF4A5A"/>
    <w:rsid w:val="00C049DD"/>
    <w:rsid w:val="00C06437"/>
    <w:rsid w:val="00C236F5"/>
    <w:rsid w:val="00C2768A"/>
    <w:rsid w:val="00C520B7"/>
    <w:rsid w:val="00C541BE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A71D1"/>
    <w:rsid w:val="00CB320D"/>
    <w:rsid w:val="00CB7865"/>
    <w:rsid w:val="00CC783D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082B"/>
    <w:rsid w:val="00DB2B99"/>
    <w:rsid w:val="00DC4462"/>
    <w:rsid w:val="00DD4EF0"/>
    <w:rsid w:val="00DE2A5E"/>
    <w:rsid w:val="00DE4BD9"/>
    <w:rsid w:val="00DF0C89"/>
    <w:rsid w:val="00DF4320"/>
    <w:rsid w:val="00E045A2"/>
    <w:rsid w:val="00E04951"/>
    <w:rsid w:val="00E13598"/>
    <w:rsid w:val="00E13915"/>
    <w:rsid w:val="00E25B36"/>
    <w:rsid w:val="00E35702"/>
    <w:rsid w:val="00E634A7"/>
    <w:rsid w:val="00E81E57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EF43FA"/>
    <w:rsid w:val="00EF59BF"/>
    <w:rsid w:val="00EF6B6D"/>
    <w:rsid w:val="00F27C14"/>
    <w:rsid w:val="00F307DB"/>
    <w:rsid w:val="00F30EDD"/>
    <w:rsid w:val="00F45953"/>
    <w:rsid w:val="00F54162"/>
    <w:rsid w:val="00F57269"/>
    <w:rsid w:val="00F668CB"/>
    <w:rsid w:val="00F76929"/>
    <w:rsid w:val="00F964E2"/>
    <w:rsid w:val="00FA0E05"/>
    <w:rsid w:val="00FA2705"/>
    <w:rsid w:val="00FA2FD9"/>
    <w:rsid w:val="00FB3CB5"/>
    <w:rsid w:val="00FB3E41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188</TotalTime>
  <Pages>9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83</cp:revision>
  <cp:lastPrinted>2026-01-13T22:25:00Z</cp:lastPrinted>
  <dcterms:created xsi:type="dcterms:W3CDTF">2026-01-08T07:26:00Z</dcterms:created>
  <dcterms:modified xsi:type="dcterms:W3CDTF">2026-02-27T01:24:00Z</dcterms:modified>
</cp:coreProperties>
</file>