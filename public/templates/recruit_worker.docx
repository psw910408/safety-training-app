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DB2B99" w:rsidRPr="00C83630" w14:paraId="213A6631" w14:textId="77777777" w:rsidTr="006A6052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51"/>
              <w:gridCol w:w="1612"/>
              <w:gridCol w:w="406"/>
              <w:gridCol w:w="971"/>
              <w:gridCol w:w="975"/>
              <w:gridCol w:w="18"/>
              <w:gridCol w:w="239"/>
              <w:gridCol w:w="162"/>
              <w:gridCol w:w="456"/>
              <w:gridCol w:w="658"/>
              <w:gridCol w:w="481"/>
              <w:gridCol w:w="398"/>
              <w:gridCol w:w="1552"/>
            </w:tblGrid>
            <w:tr w:rsidR="00DB2B99" w:rsidRPr="00D0783E" w14:paraId="36B12668" w14:textId="77777777" w:rsidTr="00E14AC1">
              <w:trPr>
                <w:trHeight w:val="490"/>
              </w:trPr>
              <w:tc>
                <w:tcPr>
                  <w:tcW w:w="5734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07E4C95B" w14:textId="38CBF33E" w:rsidR="00FB3CB5" w:rsidRPr="00E14AC1" w:rsidRDefault="00E14AC1" w:rsidP="00FB3CB5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  <w:t>{{현장명}}</w:t>
                  </w:r>
                </w:p>
                <w:p w14:paraId="6F0D4DBF" w14:textId="3FF24095" w:rsidR="00DB2B99" w:rsidRPr="0096427B" w:rsidRDefault="0096427B" w:rsidP="000B1716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 xml:space="preserve">신규채용시 </w:t>
                  </w:r>
                  <w:r w:rsidR="00DB2B99"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</w:p>
                <w:p w14:paraId="6C6C803C" w14:textId="77777777" w:rsidR="00DB2B99" w:rsidRPr="0096427B" w:rsidRDefault="00DB2B99" w:rsidP="00C83630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198074B6" w14:textId="3ADAB830" w:rsidR="00DB2B99" w:rsidRPr="00E14AC1" w:rsidRDefault="00DB2B99" w:rsidP="00354298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교육일시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: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교육일자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  <w:r w:rsidR="007463D8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 xml:space="preserve"> ,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교육시간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456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700A27C8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50A5104D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676F427F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256EAE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당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B7DDDC2" w14:textId="77777777" w:rsidR="00DB2B99" w:rsidRPr="0096427B" w:rsidRDefault="00DB2B99" w:rsidP="00BE2DA2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</w:t>
                  </w:r>
                  <w:r w:rsidR="00BE2DA2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/부장</w:t>
                  </w:r>
                </w:p>
              </w:tc>
            </w:tr>
            <w:tr w:rsidR="00DB2B99" w:rsidRPr="00D0783E" w14:paraId="2921CA9D" w14:textId="77777777" w:rsidTr="00E14AC1">
              <w:trPr>
                <w:trHeight w:val="1119"/>
              </w:trPr>
              <w:tc>
                <w:tcPr>
                  <w:tcW w:w="5734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51B2FD5" w14:textId="77777777" w:rsidR="00DB2B99" w:rsidRPr="0096427B" w:rsidRDefault="00DB2B99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F06E63B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06BB35D6" w14:textId="1725F38C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담당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0D0265" w14:textId="739FD2C1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 w:rsidR="007463D8"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소장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</w:tr>
            <w:tr w:rsidR="00DB2B99" w:rsidRPr="00D0783E" w14:paraId="2CC9E1C6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066AE6C" w14:textId="77777777" w:rsidR="00DB2B99" w:rsidRPr="0096427B" w:rsidRDefault="000B1716" w:rsidP="00597455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3964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4E3E205A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 xml:space="preserve">1.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신규채용시 교육(8시간 이상)</w:t>
                  </w:r>
                </w:p>
                <w:p w14:paraId="406C0299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3.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특별안전보건 교육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(2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0AAC82A0" w14:textId="77777777" w:rsidR="00DB2B99" w:rsidRPr="0096427B" w:rsidRDefault="00B92E1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5.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기타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(</w:t>
                  </w:r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</w:t>
                  </w:r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      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)</w:t>
                  </w:r>
                </w:p>
              </w:tc>
              <w:tc>
                <w:tcPr>
                  <w:tcW w:w="3964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171BDBD7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2.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작업내용 변경시 교육(2시간 이상)</w:t>
                  </w:r>
                </w:p>
                <w:p w14:paraId="22CD84EC" w14:textId="77777777" w:rsidR="00DB2B99" w:rsidRPr="0096427B" w:rsidRDefault="00DB2B9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정기 안전보건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(월 </w:t>
                  </w:r>
                  <w:r w:rsidR="00B92E19"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417125F4" w14:textId="77777777" w:rsidR="007C3C41" w:rsidRPr="0096427B" w:rsidRDefault="007C3C41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DB2B99" w:rsidRPr="00D0783E" w14:paraId="62DEE109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57E7447E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5E3B6E4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분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2901EE09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4A15A61C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3B926E04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B93743A" w14:textId="77777777" w:rsidR="00DB2B99" w:rsidRPr="0096427B" w:rsidRDefault="00DB2B99" w:rsidP="008A74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E14AC1" w:rsidRPr="00D0783E" w14:paraId="1BA832F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B6BFBCD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18A79FAC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71A545CD" w14:textId="303B12D7" w:rsidR="00E14AC1" w:rsidRPr="00E14AC1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bCs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6C73ABC7" w14:textId="53B43DF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2C91D71F" w14:textId="36D3A9C9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1F69467" w14:textId="3C06A3F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231336BB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EB74DC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792E7E7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07B577AA" w14:textId="6D5ED212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57BC7AAA" w14:textId="2C0DC8DD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74BAB7A7" w14:textId="7C1485B0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A247116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6DE233E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3276054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08A7396E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1252EC4F" w14:textId="2EFD5D4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124040C9" w14:textId="624AC5A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46020755" w14:textId="3894BA45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56E01714" w14:textId="2F2D4F8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3F19D1" w:rsidRPr="00D0783E" w14:paraId="60AC476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9ED21DF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3939277A" w14:textId="255A7408" w:rsidR="003F19D1" w:rsidRPr="00C6009D" w:rsidRDefault="0096427B" w:rsidP="00354298">
                  <w:pPr>
                    <w:wordWrap/>
                    <w:adjustRightInd w:val="0"/>
                    <w:jc w:val="left"/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채용시 교육(근로자)</w:t>
                  </w:r>
                </w:p>
              </w:tc>
            </w:tr>
            <w:tr w:rsidR="003F19D1" w:rsidRPr="00D0783E" w14:paraId="734A04C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4C3B9986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41188FEF" w14:textId="77777777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YDVYGOStd33"/>
                      <w:kern w:val="0"/>
                      <w:sz w:val="24"/>
                      <w:szCs w:val="24"/>
                    </w:rPr>
                    <w:t>1. 산업안전 및 산업재해 예방에 관한 사항</w:t>
                  </w:r>
                </w:p>
                <w:p w14:paraId="257D8D7C" w14:textId="2B55616D" w:rsidR="0063160E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YDVYGOStd33"/>
                      <w:kern w:val="0"/>
                      <w:sz w:val="24"/>
                      <w:szCs w:val="24"/>
                    </w:rPr>
                    <w:t xml:space="preserve">   (화재∙폭발 사고 발생 시 대피에 관한 사항을 포함한다)</w:t>
                  </w:r>
                </w:p>
                <w:p w14:paraId="518FD967" w14:textId="22F08818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YDVYGOStd33"/>
                      <w:kern w:val="0"/>
                      <w:sz w:val="24"/>
                      <w:szCs w:val="24"/>
                    </w:rPr>
                    <w:t>2. 산업보건 및 건강장해 예방에 관한 사항</w:t>
                  </w:r>
                </w:p>
                <w:p w14:paraId="5BA3B91F" w14:textId="7106CCC4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YDVYGOStd33"/>
                      <w:kern w:val="0"/>
                      <w:sz w:val="24"/>
                      <w:szCs w:val="24"/>
                    </w:rPr>
                    <w:t>3. 위험성 평가에 관한 사항</w:t>
                  </w:r>
                </w:p>
                <w:p w14:paraId="62C97D08" w14:textId="77777777" w:rsidR="00354298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4. 산업안전보건법령 및 산업재해보상보험 제도에 관한 사항</w:t>
                  </w:r>
                </w:p>
                <w:p w14:paraId="10506EEC" w14:textId="77777777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5. 직무스트레스 예방 및 관리에 관한 사항</w:t>
                  </w:r>
                </w:p>
                <w:p w14:paraId="6E503CE6" w14:textId="77777777" w:rsidR="0096427B" w:rsidRDefault="0096427B" w:rsidP="0096427B">
                  <w:pPr>
                    <w:wordWrap/>
                    <w:adjustRightInd w:val="0"/>
                    <w:ind w:left="480" w:hangingChars="200" w:hanging="48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6. 직장 내 괴롭힘, 고객의 폭언 등으로 인한 건강장해 예방 및</w:t>
                  </w:r>
                </w:p>
                <w:p w14:paraId="78D53FAD" w14:textId="173D488E" w:rsidR="0096427B" w:rsidRPr="0096427B" w:rsidRDefault="0096427B" w:rsidP="0096427B">
                  <w:pPr>
                    <w:wordWrap/>
                    <w:adjustRightInd w:val="0"/>
                    <w:ind w:firstLineChars="100" w:firstLine="20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 w:hint="eastAsia"/>
                      <w:color w:val="FFFFFF" w:themeColor="background1"/>
                      <w:kern w:val="0"/>
                      <w:szCs w:val="20"/>
                    </w:rPr>
                    <w:t>1</w:t>
                  </w: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관리에 관한 사항</w:t>
                  </w:r>
                </w:p>
                <w:p w14:paraId="2BE29FF1" w14:textId="62A1CDF2" w:rsid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7.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기계.기구의 위험성과 작업의 순서 및 동선에 관한 사항</w:t>
                  </w:r>
                </w:p>
                <w:p w14:paraId="56F378C1" w14:textId="7466AA15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8.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작업 개시 전 점검에 관한 사항</w:t>
                  </w:r>
                </w:p>
                <w:p w14:paraId="4B896E63" w14:textId="77777777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9. 정리정돈 및 청소에 관한 사항</w:t>
                  </w:r>
                </w:p>
                <w:p w14:paraId="79DA3217" w14:textId="77777777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10. 사고 발생 시 긴급조치에 관한 사항</w:t>
                  </w:r>
                </w:p>
                <w:p w14:paraId="5CA9A5C9" w14:textId="7B2948C9" w:rsidR="0096427B" w:rsidRPr="00C6009D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6"/>
                      <w:szCs w:val="26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11. 물질안전보건자료에 관한 사항</w:t>
                  </w:r>
                </w:p>
              </w:tc>
            </w:tr>
            <w:tr w:rsidR="007C3C41" w:rsidRPr="00D0783E" w14:paraId="5A2DE88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9A5602A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5867156E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05AE05A4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1964" w:type="dxa"/>
                  <w:gridSpan w:val="3"/>
                  <w:shd w:val="clear" w:color="auto" w:fill="F2F2F2"/>
                  <w:vAlign w:val="center"/>
                </w:tcPr>
                <w:p w14:paraId="001B0E8B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1996" w:type="dxa"/>
                  <w:gridSpan w:val="5"/>
                  <w:shd w:val="clear" w:color="auto" w:fill="F2F2F2"/>
                  <w:vAlign w:val="center"/>
                </w:tcPr>
                <w:p w14:paraId="2909932F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1950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F603DC0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7C3C41" w:rsidRPr="00D0783E" w14:paraId="50A753B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E3DA383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0DB69BBB" w14:textId="304A7C3A" w:rsidR="007C3C41" w:rsidRPr="0096427B" w:rsidRDefault="009016B1" w:rsidP="00805112">
                  <w:pPr>
                    <w:jc w:val="center"/>
                    <w:rPr>
                      <w:rFonts w:asciiTheme="minorEastAsia" w:eastAsiaTheme="minorEastAsia" w:hAnsiTheme="minorEastAsia" w:hint="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직책}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64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3180FED2" w14:textId="0ECD6902" w:rsidR="007C3C41" w:rsidRPr="0096427B" w:rsidRDefault="009016B1" w:rsidP="00805112">
                  <w:pPr>
                    <w:jc w:val="center"/>
                    <w:rPr>
                      <w:rFonts w:asciiTheme="minorEastAsia" w:eastAsiaTheme="minorEastAsia" w:hAnsiTheme="minorEastAsia" w:hint="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성명}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96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3CBC865F" w14:textId="08B77804" w:rsidR="007C3C41" w:rsidRPr="0096427B" w:rsidRDefault="009016B1" w:rsidP="00D3343D">
                  <w:pPr>
                    <w:jc w:val="center"/>
                    <w:rPr>
                      <w:rFonts w:asciiTheme="minorEastAsia" w:eastAsiaTheme="minorEastAsia" w:hAnsiTheme="minorEastAsia" w:hint="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교육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장소}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50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77BBA50" w14:textId="77777777" w:rsidR="007C3C41" w:rsidRPr="0096427B" w:rsidRDefault="007C3C4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3E42BC31" w14:textId="77777777" w:rsidR="00DB2B99" w:rsidRPr="00C83630" w:rsidRDefault="00DB2B99"/>
        </w:tc>
      </w:tr>
    </w:tbl>
    <w:p w14:paraId="586F16BA" w14:textId="77777777" w:rsidR="00E92A7D" w:rsidRDefault="00E92A7D" w:rsidP="00E92A7D"/>
    <w:p w14:paraId="38C7CEDD" w14:textId="77777777" w:rsidR="00E92A7D" w:rsidRPr="008C0CC8" w:rsidRDefault="00E92A7D" w:rsidP="00E92A7D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C6009D" w:rsidRPr="0096427B" w14:paraId="6A739CEA" w14:textId="77777777" w:rsidTr="00C6009D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57C056" w14:textId="429CA3AF" w:rsidR="00C6009D" w:rsidRPr="0096427B" w:rsidRDefault="0096427B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 xml:space="preserve">근로자 채용시 교육 참석 </w:t>
            </w:r>
            <w:r w:rsidR="00C6009D"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157A8B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1936E81F" w14:textId="5B19B7C9" w:rsidR="00C6009D" w:rsidRPr="0096427B" w:rsidRDefault="00E14AC1" w:rsidP="00E14AC1">
            <w:pPr>
              <w:pStyle w:val="a7"/>
              <w:spacing w:line="240" w:lineRule="auto"/>
              <w:ind w:firstLineChars="200" w:firstLine="440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현장명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  <w:r w:rsidR="00C6009D" w:rsidRPr="00E14AC1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       </w:t>
            </w:r>
            <w:r w:rsidR="00C6009D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         </w:t>
            </w:r>
            <w:r w:rsidR="00EC364E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="00C6009D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>일자</w:t>
            </w:r>
            <w:r w:rsidR="00A74DC8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: 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교육일자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</w:p>
        </w:tc>
      </w:tr>
      <w:tr w:rsidR="00C6009D" w:rsidRPr="0096427B" w14:paraId="7EBC5FAB" w14:textId="77777777" w:rsidTr="00C6009D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057AAE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E4531D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F960D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6A816BF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218EF7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1A7ECF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23BA5A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754F4FF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</w:tr>
      <w:tr w:rsidR="00B952A1" w:rsidRPr="0096427B" w14:paraId="0E274AC4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F1D55" w14:textId="2DC36078" w:rsidR="00B952A1" w:rsidRPr="007354EA" w:rsidRDefault="007354EA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7354EA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{{순번}}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5033F" w14:textId="747B8A0B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E14AC1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A58A8" w14:textId="5A1ACD09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C081DE5" w14:textId="690C0CFD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</w:t>
            </w:r>
            <w:r w:rsidR="00C1423D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본인</w:t>
            </w: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서명%}</w:t>
            </w: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6F8D24" w14:textId="6DC1725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8868BB3" w14:textId="69D1846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A21F9" w14:textId="74BF4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E64665" w14:textId="1189F66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AB4B945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BEBEA" w14:textId="1FC35D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63804" w14:textId="47937E1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FBA49" w14:textId="31EF62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FA4B46" w14:textId="5C9DEF3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26A494" w14:textId="090855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284AE09" w14:textId="477F8EA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57B3D" w14:textId="5530AD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25C99F" w14:textId="25D0C56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1C536A18" w14:textId="77777777" w:rsidTr="000050AF">
        <w:trPr>
          <w:cantSplit/>
          <w:trHeight w:val="124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4641C" w14:textId="25DC45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14A0E" w14:textId="3057D59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2EAA8" w14:textId="5CF4A48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E0F457" w14:textId="005877B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0A881E" w14:textId="24D54C4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4D0ED" w14:textId="6EC7F8C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FC866" w14:textId="3BCAD13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D7C2A8" w14:textId="038FB9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0D37984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9E400" w14:textId="575741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CA034" w14:textId="364B07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ABA50" w14:textId="6D3F73D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BA7D94" w14:textId="34A9B2D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7093E6" w14:textId="0E61C1D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7E69F38" w14:textId="47AA9E4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6F7D0" w14:textId="1708CCE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0DE9E9" w14:textId="08A0AC9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F6849C2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9B01F" w14:textId="722190D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64FB5" w14:textId="3F3AA0E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CA04E" w14:textId="593AC8E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79EAA19" w14:textId="7760D79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F07225" w14:textId="496992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F57F951" w14:textId="6C290FC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46646" w14:textId="0C2B174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D48112" w14:textId="7786DF2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7A6BAF69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2767C" w14:textId="5EBA437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8592E" w14:textId="75F187F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1DD00" w14:textId="01D8D1B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E78380B" w14:textId="473CC83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0AEAB7" w14:textId="0CBD8C4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EDB5DE5" w14:textId="7D2A5BD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E1E36" w14:textId="3F24ADB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C9FFEA" w14:textId="7E4F315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1FA085A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55592" w14:textId="14F91CE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0706B" w14:textId="0D4844C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5A36C" w14:textId="7E047D4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DDB24F3" w14:textId="4DF9AA3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255963" w14:textId="2ABC4D9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2E32660" w14:textId="7C3A00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3EAA5" w14:textId="793EE09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8D9781" w14:textId="5D113C3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3B3F9116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F5264" w14:textId="7165D03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89D2B" w14:textId="6048504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26877" w14:textId="4AF6272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08E8203" w14:textId="28832A2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1E6C54" w14:textId="33D79B1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2EB80B" w14:textId="2C17A61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75C8E" w14:textId="291880F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869643" w14:textId="582F493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713BF72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DBF81" w14:textId="213A2B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8686A" w14:textId="3314BF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A9F53" w14:textId="3025BEC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EEED85" w14:textId="513D1A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1AF443" w14:textId="69F2C34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E198C39" w14:textId="260BDE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55766" w14:textId="2C5DD0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96C516" w14:textId="224AD86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9EFD0A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A46C2D" w14:textId="7659958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6EC89" w14:textId="46529B5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D3D14" w14:textId="1E4B359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5D0519" w14:textId="3E109C5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99924F" w14:textId="4FB1E2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28EAEDA" w14:textId="4992913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6A5FB" w14:textId="2597BF4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AA5E49" w14:textId="307222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C27480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4E1CC" w14:textId="3876EC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7395C" w14:textId="191369D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047A0" w14:textId="508BAA5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A8B0B9" w14:textId="6A1F5EF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907CC0" w14:textId="65CB047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80EBFE4" w14:textId="58A99CA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48E7C" w14:textId="5D60765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3AD9CE" w14:textId="16DAA7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35444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C22F9" w14:textId="535A980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68772" w14:textId="5E12AA4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6E3DA" w14:textId="7A95C0C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A2FE7F4" w14:textId="18CFE52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E25999" w14:textId="455119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8943A3E" w14:textId="63CCC43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3982" w14:textId="0001E5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2A1A06" w14:textId="7DECC9A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3A03C5E6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A1C02" w14:textId="500C5C4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150FD" w14:textId="23058F1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CF911" w14:textId="6998B93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59BBE19" w14:textId="0D1B40F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D86C0B" w14:textId="5587A6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3B5CD39" w14:textId="1640E89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EB468" w14:textId="3C39F38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ABFC88" w14:textId="418F945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0CA659F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BCFE3" w14:textId="1CF8A3F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30E4E" w14:textId="7B9D8A4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8B42E" w14:textId="36BC949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AA52D7C" w14:textId="274FAD6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CEFA04" w14:textId="053D552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85A2A9D" w14:textId="1251F3D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1CDF5" w14:textId="425D59F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E712D6" w14:textId="53280BE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B9E141C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96259" w14:textId="2C2FEE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EC527" w14:textId="1DBB818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E3452" w14:textId="5FE98C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3A0EBE" w14:textId="65CF61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549107" w14:textId="09B6282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94C72B6" w14:textId="616743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9A0A9" w14:textId="2E35CF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F5467E" w14:textId="6D032F2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422A1E5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642D2" w14:textId="35A842B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E6B86" w14:textId="0F02FAD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FC979" w14:textId="754FBC9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B00FFF9" w14:textId="3D65613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68C534" w14:textId="45E678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623C40" w14:textId="7EBD66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E2D5C" w14:textId="431B05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0EC82F" w14:textId="5191028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7EFA9DD8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99A8B" w14:textId="17E6A65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AA3DC" w14:textId="4EECA41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CEED6" w14:textId="33F4BC6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CB35F42" w14:textId="005E126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5A46D0" w14:textId="131496B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A5B5940" w14:textId="30E083E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BD539" w14:textId="2867CAE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AFD7E8" w14:textId="431F721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B77DC3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65B01" w14:textId="3E1DC6F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E392A" w14:textId="14A329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3C738" w14:textId="6AA3453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6BE6358" w14:textId="67600B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F6030E" w14:textId="0688833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E012FE" w14:textId="018D88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56B20" w14:textId="7DBE1DE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2B5DBB" w14:textId="3031B37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5CFABD7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08FD6" w14:textId="04A710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AD118" w14:textId="3C3C085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46314" w14:textId="5893E1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D49DC8C" w14:textId="526A71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9E9816" w14:textId="1767D01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03D6ACC" w14:textId="57C2005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6CFAE" w14:textId="078D6E0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CA0933" w14:textId="2DC8B32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E81BC4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0276E" w14:textId="070C967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57603" w14:textId="3F44E53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D1CC4" w14:textId="3451C02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0057693" w14:textId="6617A64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A2CA68" w14:textId="181F625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C3BCBEE" w14:textId="710EAE2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B1C43" w14:textId="02F44BD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481605" w14:textId="4894790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E85960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17A77" w14:textId="492C5CD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3EC50" w14:textId="2E1F58A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DA509" w14:textId="7B3151E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E611A4C" w14:textId="511A5B6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3A88CA" w14:textId="08F564E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69E632E" w14:textId="5472F4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FC596" w14:textId="288D6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5BD84B" w14:textId="5B3C04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1BA3465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A64A4" w14:textId="2518940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39B0D" w14:textId="223ED21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039C3" w14:textId="0929C3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64A103" w14:textId="03986A1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81F29D" w14:textId="45F3628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3456672" w14:textId="50106DA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81588" w14:textId="4A483B1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DECE75" w14:textId="5923B79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D9B748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EE174" w14:textId="1B449BF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C1B85" w14:textId="3E6AA14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8AB3C" w14:textId="666150E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ABE088C" w14:textId="5F0F3B4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5A9DFA" w14:textId="3AF31A4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6B65B9" w14:textId="030336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A453F" w14:textId="06DDB8B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AF4FF7" w14:textId="214C4AC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46067F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2F315" w14:textId="1A93A99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42665" w14:textId="64277C2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1F29E" w14:textId="3308656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C5700A" w14:textId="1BB969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6804E7" w14:textId="3220421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590E084" w14:textId="1982F70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2168D" w14:textId="1EE3857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27D699" w14:textId="2D5131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9344431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81BBBD" w14:textId="3A8414A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0BF3EF" w14:textId="71C0EE7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A9A1376" w14:textId="316103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3E94991" w14:textId="59D3E76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B82641" w14:textId="2DDE0C2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2EA058A4" w14:textId="4B452EC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8755AED" w14:textId="1F16DD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E1DA6" w14:textId="504C6DA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1528F24E" w14:textId="77777777" w:rsidR="00C6009D" w:rsidRPr="0096427B" w:rsidRDefault="00C6009D" w:rsidP="00C6009D">
      <w:pPr>
        <w:rPr>
          <w:rFonts w:asciiTheme="minorEastAsia" w:eastAsiaTheme="minorEastAsia" w:hAnsiTheme="minorEastAsia"/>
        </w:rPr>
      </w:pPr>
    </w:p>
    <w:p w14:paraId="5EE46064" w14:textId="77777777" w:rsidR="00C74EC1" w:rsidRPr="0096427B" w:rsidRDefault="00C74EC1" w:rsidP="000F6A67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C74EC1" w:rsidRPr="007A2948" w14:paraId="27859C52" w14:textId="77777777" w:rsidTr="00AC73AA">
        <w:trPr>
          <w:trHeight w:val="13879"/>
        </w:trPr>
        <w:tc>
          <w:tcPr>
            <w:tcW w:w="9746" w:type="dxa"/>
          </w:tcPr>
          <w:p w14:paraId="7A52D629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2"/>
              <w:gridCol w:w="4642"/>
            </w:tblGrid>
            <w:tr w:rsidR="00C74EC1" w:rsidRPr="007A2948" w14:paraId="2493F942" w14:textId="77777777" w:rsidTr="0047225A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56EECA12" w14:textId="73B1A0E7" w:rsidR="00C74EC1" w:rsidRPr="00EC364E" w:rsidRDefault="00EC364E" w:rsidP="0047225A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근로자 채용시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21CAF307" w14:textId="77777777" w:rsidR="00C74EC1" w:rsidRPr="00EC364E" w:rsidRDefault="00C74EC1" w:rsidP="0047225A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01DA08E5" w14:textId="7DE43A5D" w:rsidR="00C74EC1" w:rsidRPr="007A2948" w:rsidRDefault="000752B8" w:rsidP="008C0CC8">
                  <w:pPr>
                    <w:jc w:val="left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현장명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                                   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일자 : 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교육일자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</w:p>
              </w:tc>
            </w:tr>
            <w:tr w:rsidR="00EC364E" w:rsidRPr="007A2948" w14:paraId="606E8D4D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5BCE1811" w14:textId="0DF48D3B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{%사진1%}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0C7E32C6" w14:textId="3ABB984D" w:rsidR="00C74EC1" w:rsidRPr="00817FA4" w:rsidRDefault="00817FA4" w:rsidP="00817FA4">
                  <w:pPr>
                    <w:spacing w:line="276" w:lineRule="auto"/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2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EC364E" w:rsidRPr="007A2948" w14:paraId="5FE7752C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0C2FA5BB" w14:textId="141744F0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3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F5B9D9" w14:textId="6770EFEF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4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EC364E" w:rsidRPr="007A2948" w14:paraId="2981FB6F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4D8713CB" w14:textId="1F230970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5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520F216C" w14:textId="61490106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6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</w:tbl>
          <w:p w14:paraId="7A97AAEF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</w:tc>
      </w:tr>
    </w:tbl>
    <w:p w14:paraId="4BCAB541" w14:textId="77777777" w:rsidR="00FE4F3E" w:rsidRDefault="00C6009D" w:rsidP="00C6009D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바랍니다.</w:t>
      </w:r>
    </w:p>
    <w:sectPr w:rsidR="00FE4F3E" w:rsidSect="00DA3AF7">
      <w:pgSz w:w="11906" w:h="16838"/>
      <w:pgMar w:top="1247" w:right="1134" w:bottom="709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D00E7" w14:textId="77777777" w:rsidR="00570049" w:rsidRDefault="00570049" w:rsidP="003E29E9">
      <w:r>
        <w:separator/>
      </w:r>
    </w:p>
  </w:endnote>
  <w:endnote w:type="continuationSeparator" w:id="0">
    <w:p w14:paraId="4343044E" w14:textId="77777777" w:rsidR="00570049" w:rsidRDefault="00570049" w:rsidP="003E2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OTFExtraBold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YDVYGOStd33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DINPro-Medium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가는각진제목체">
    <w:altName w:val="바탕"/>
    <w:panose1 w:val="02030600000101010101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80236" w14:textId="77777777" w:rsidR="00570049" w:rsidRDefault="00570049" w:rsidP="003E29E9">
      <w:r>
        <w:separator/>
      </w:r>
    </w:p>
  </w:footnote>
  <w:footnote w:type="continuationSeparator" w:id="0">
    <w:p w14:paraId="04725F0C" w14:textId="77777777" w:rsidR="00570049" w:rsidRDefault="00570049" w:rsidP="003E2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A520F"/>
    <w:multiLevelType w:val="hybridMultilevel"/>
    <w:tmpl w:val="ED767E56"/>
    <w:lvl w:ilvl="0" w:tplc="3CA60A5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" w15:restartNumberingAfterBreak="0">
    <w:nsid w:val="5624642F"/>
    <w:multiLevelType w:val="hybridMultilevel"/>
    <w:tmpl w:val="071AEED2"/>
    <w:lvl w:ilvl="0" w:tplc="4D7879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" w15:restartNumberingAfterBreak="0">
    <w:nsid w:val="577D0C2F"/>
    <w:multiLevelType w:val="hybridMultilevel"/>
    <w:tmpl w:val="EF1CA332"/>
    <w:lvl w:ilvl="0" w:tplc="6A42FFFC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A665C13"/>
    <w:multiLevelType w:val="hybridMultilevel"/>
    <w:tmpl w:val="E6A87DDC"/>
    <w:lvl w:ilvl="0" w:tplc="24D2069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num w:numId="1" w16cid:durableId="1467897528">
    <w:abstractNumId w:val="3"/>
  </w:num>
  <w:num w:numId="2" w16cid:durableId="171647598">
    <w:abstractNumId w:val="1"/>
  </w:num>
  <w:num w:numId="3" w16cid:durableId="1143542374">
    <w:abstractNumId w:val="0"/>
  </w:num>
  <w:num w:numId="4" w16cid:durableId="44153412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CB5"/>
    <w:rsid w:val="00004FB1"/>
    <w:rsid w:val="00014A74"/>
    <w:rsid w:val="00015DD6"/>
    <w:rsid w:val="0002431B"/>
    <w:rsid w:val="00024460"/>
    <w:rsid w:val="00026631"/>
    <w:rsid w:val="00032455"/>
    <w:rsid w:val="00043188"/>
    <w:rsid w:val="000439B7"/>
    <w:rsid w:val="0004606A"/>
    <w:rsid w:val="000752B8"/>
    <w:rsid w:val="00077045"/>
    <w:rsid w:val="00082A31"/>
    <w:rsid w:val="0008305F"/>
    <w:rsid w:val="000A06F6"/>
    <w:rsid w:val="000B1716"/>
    <w:rsid w:val="000B1BD3"/>
    <w:rsid w:val="000B4A03"/>
    <w:rsid w:val="000C1260"/>
    <w:rsid w:val="000C1365"/>
    <w:rsid w:val="000D10C5"/>
    <w:rsid w:val="000F1F72"/>
    <w:rsid w:val="000F6A67"/>
    <w:rsid w:val="001170C1"/>
    <w:rsid w:val="00145BCB"/>
    <w:rsid w:val="00163DA3"/>
    <w:rsid w:val="001714A6"/>
    <w:rsid w:val="001750A2"/>
    <w:rsid w:val="00181BE4"/>
    <w:rsid w:val="00182669"/>
    <w:rsid w:val="001915AC"/>
    <w:rsid w:val="00195C96"/>
    <w:rsid w:val="001A3116"/>
    <w:rsid w:val="001A72EC"/>
    <w:rsid w:val="001B57B6"/>
    <w:rsid w:val="0020090E"/>
    <w:rsid w:val="00217F10"/>
    <w:rsid w:val="00252A54"/>
    <w:rsid w:val="00253269"/>
    <w:rsid w:val="00262052"/>
    <w:rsid w:val="00287E25"/>
    <w:rsid w:val="00291539"/>
    <w:rsid w:val="002A0447"/>
    <w:rsid w:val="002B01B5"/>
    <w:rsid w:val="002B251A"/>
    <w:rsid w:val="002B5F70"/>
    <w:rsid w:val="002C28DC"/>
    <w:rsid w:val="002D7A98"/>
    <w:rsid w:val="002F4BFD"/>
    <w:rsid w:val="00305853"/>
    <w:rsid w:val="00354298"/>
    <w:rsid w:val="0036581A"/>
    <w:rsid w:val="00377624"/>
    <w:rsid w:val="00380E90"/>
    <w:rsid w:val="00385848"/>
    <w:rsid w:val="003C238D"/>
    <w:rsid w:val="003D6F3C"/>
    <w:rsid w:val="003E29E9"/>
    <w:rsid w:val="003E30BA"/>
    <w:rsid w:val="003E46C3"/>
    <w:rsid w:val="003E54C7"/>
    <w:rsid w:val="003E65C1"/>
    <w:rsid w:val="003F19D1"/>
    <w:rsid w:val="003F2A1A"/>
    <w:rsid w:val="003F6D6E"/>
    <w:rsid w:val="00434A2A"/>
    <w:rsid w:val="00441489"/>
    <w:rsid w:val="00445C28"/>
    <w:rsid w:val="00457BAA"/>
    <w:rsid w:val="004606AE"/>
    <w:rsid w:val="00465127"/>
    <w:rsid w:val="00467046"/>
    <w:rsid w:val="0047225A"/>
    <w:rsid w:val="0047381D"/>
    <w:rsid w:val="004826B2"/>
    <w:rsid w:val="00486C15"/>
    <w:rsid w:val="0049122C"/>
    <w:rsid w:val="00493D5A"/>
    <w:rsid w:val="004B552E"/>
    <w:rsid w:val="004B57A5"/>
    <w:rsid w:val="004C5D19"/>
    <w:rsid w:val="004C778A"/>
    <w:rsid w:val="004D6998"/>
    <w:rsid w:val="004E5549"/>
    <w:rsid w:val="0053037F"/>
    <w:rsid w:val="00537015"/>
    <w:rsid w:val="00546593"/>
    <w:rsid w:val="005655AA"/>
    <w:rsid w:val="00570049"/>
    <w:rsid w:val="00597455"/>
    <w:rsid w:val="005A7ACB"/>
    <w:rsid w:val="005C3F8A"/>
    <w:rsid w:val="005C4531"/>
    <w:rsid w:val="005C643A"/>
    <w:rsid w:val="005D19E3"/>
    <w:rsid w:val="005D4300"/>
    <w:rsid w:val="00607D0D"/>
    <w:rsid w:val="0063160E"/>
    <w:rsid w:val="006524F6"/>
    <w:rsid w:val="00661BDE"/>
    <w:rsid w:val="006636E4"/>
    <w:rsid w:val="00672605"/>
    <w:rsid w:val="0069083F"/>
    <w:rsid w:val="006A0036"/>
    <w:rsid w:val="006A6052"/>
    <w:rsid w:val="006B3598"/>
    <w:rsid w:val="0071662C"/>
    <w:rsid w:val="007261A4"/>
    <w:rsid w:val="007339B0"/>
    <w:rsid w:val="007354EA"/>
    <w:rsid w:val="007463D8"/>
    <w:rsid w:val="00771A28"/>
    <w:rsid w:val="00772E4A"/>
    <w:rsid w:val="007767DE"/>
    <w:rsid w:val="007A06E5"/>
    <w:rsid w:val="007A2948"/>
    <w:rsid w:val="007A56DC"/>
    <w:rsid w:val="007C3C41"/>
    <w:rsid w:val="007D704E"/>
    <w:rsid w:val="007E5BAB"/>
    <w:rsid w:val="007E5EBF"/>
    <w:rsid w:val="00802931"/>
    <w:rsid w:val="00805112"/>
    <w:rsid w:val="008132E5"/>
    <w:rsid w:val="00815111"/>
    <w:rsid w:val="00816136"/>
    <w:rsid w:val="00816E70"/>
    <w:rsid w:val="00817FA4"/>
    <w:rsid w:val="008209CF"/>
    <w:rsid w:val="0082601F"/>
    <w:rsid w:val="00832909"/>
    <w:rsid w:val="00833B8E"/>
    <w:rsid w:val="0083407F"/>
    <w:rsid w:val="00835E52"/>
    <w:rsid w:val="008378E3"/>
    <w:rsid w:val="00860841"/>
    <w:rsid w:val="008819DA"/>
    <w:rsid w:val="008821D3"/>
    <w:rsid w:val="008A4521"/>
    <w:rsid w:val="008A74F1"/>
    <w:rsid w:val="008C0CC8"/>
    <w:rsid w:val="008F261F"/>
    <w:rsid w:val="008F4FFB"/>
    <w:rsid w:val="008F76B8"/>
    <w:rsid w:val="009016B1"/>
    <w:rsid w:val="009041ED"/>
    <w:rsid w:val="00905214"/>
    <w:rsid w:val="009146E4"/>
    <w:rsid w:val="0091485A"/>
    <w:rsid w:val="0092478B"/>
    <w:rsid w:val="0093099A"/>
    <w:rsid w:val="00947943"/>
    <w:rsid w:val="00950A55"/>
    <w:rsid w:val="0096427B"/>
    <w:rsid w:val="00974EA6"/>
    <w:rsid w:val="0098251B"/>
    <w:rsid w:val="009831EC"/>
    <w:rsid w:val="00986D73"/>
    <w:rsid w:val="009A6B69"/>
    <w:rsid w:val="009B59ED"/>
    <w:rsid w:val="009C2097"/>
    <w:rsid w:val="009C3694"/>
    <w:rsid w:val="009D5938"/>
    <w:rsid w:val="009E01F0"/>
    <w:rsid w:val="009E4645"/>
    <w:rsid w:val="009F3D45"/>
    <w:rsid w:val="009F60B7"/>
    <w:rsid w:val="009F700C"/>
    <w:rsid w:val="00A028BA"/>
    <w:rsid w:val="00A028C1"/>
    <w:rsid w:val="00A0566E"/>
    <w:rsid w:val="00A05CC7"/>
    <w:rsid w:val="00A1146F"/>
    <w:rsid w:val="00A17D86"/>
    <w:rsid w:val="00A206ED"/>
    <w:rsid w:val="00A30313"/>
    <w:rsid w:val="00A30D16"/>
    <w:rsid w:val="00A42BD0"/>
    <w:rsid w:val="00A44660"/>
    <w:rsid w:val="00A461A9"/>
    <w:rsid w:val="00A50A30"/>
    <w:rsid w:val="00A62B5E"/>
    <w:rsid w:val="00A70716"/>
    <w:rsid w:val="00A731BC"/>
    <w:rsid w:val="00A74DC8"/>
    <w:rsid w:val="00A7605D"/>
    <w:rsid w:val="00A81B5D"/>
    <w:rsid w:val="00AA1344"/>
    <w:rsid w:val="00AB5392"/>
    <w:rsid w:val="00AB6750"/>
    <w:rsid w:val="00AB68FE"/>
    <w:rsid w:val="00AC3AB0"/>
    <w:rsid w:val="00AC73AA"/>
    <w:rsid w:val="00AD7932"/>
    <w:rsid w:val="00AF063C"/>
    <w:rsid w:val="00B00649"/>
    <w:rsid w:val="00B01FAA"/>
    <w:rsid w:val="00B112D2"/>
    <w:rsid w:val="00B114DC"/>
    <w:rsid w:val="00B22E5B"/>
    <w:rsid w:val="00B24DBF"/>
    <w:rsid w:val="00B47C84"/>
    <w:rsid w:val="00B55FE0"/>
    <w:rsid w:val="00B564B1"/>
    <w:rsid w:val="00B70804"/>
    <w:rsid w:val="00B72296"/>
    <w:rsid w:val="00B82223"/>
    <w:rsid w:val="00B84447"/>
    <w:rsid w:val="00B92E19"/>
    <w:rsid w:val="00B952A1"/>
    <w:rsid w:val="00BB7B67"/>
    <w:rsid w:val="00BC1F3F"/>
    <w:rsid w:val="00BC2A64"/>
    <w:rsid w:val="00BD0A16"/>
    <w:rsid w:val="00BE2DA2"/>
    <w:rsid w:val="00BE5108"/>
    <w:rsid w:val="00C049DD"/>
    <w:rsid w:val="00C06437"/>
    <w:rsid w:val="00C1423D"/>
    <w:rsid w:val="00C236F5"/>
    <w:rsid w:val="00C2768A"/>
    <w:rsid w:val="00C520B7"/>
    <w:rsid w:val="00C547A7"/>
    <w:rsid w:val="00C6009D"/>
    <w:rsid w:val="00C607FD"/>
    <w:rsid w:val="00C628B3"/>
    <w:rsid w:val="00C67EB4"/>
    <w:rsid w:val="00C72C1A"/>
    <w:rsid w:val="00C74EC1"/>
    <w:rsid w:val="00C83630"/>
    <w:rsid w:val="00C84E3A"/>
    <w:rsid w:val="00CB320D"/>
    <w:rsid w:val="00CB7865"/>
    <w:rsid w:val="00CC783D"/>
    <w:rsid w:val="00CD3979"/>
    <w:rsid w:val="00CE751D"/>
    <w:rsid w:val="00CF78B2"/>
    <w:rsid w:val="00D0783E"/>
    <w:rsid w:val="00D25928"/>
    <w:rsid w:val="00D3343D"/>
    <w:rsid w:val="00D36AAE"/>
    <w:rsid w:val="00D45260"/>
    <w:rsid w:val="00D66780"/>
    <w:rsid w:val="00D7147F"/>
    <w:rsid w:val="00D72E5A"/>
    <w:rsid w:val="00DA3AF7"/>
    <w:rsid w:val="00DB2B99"/>
    <w:rsid w:val="00DB3B5A"/>
    <w:rsid w:val="00DC4462"/>
    <w:rsid w:val="00DD4EF0"/>
    <w:rsid w:val="00DE2A5E"/>
    <w:rsid w:val="00DE4BD9"/>
    <w:rsid w:val="00DF4320"/>
    <w:rsid w:val="00E045A2"/>
    <w:rsid w:val="00E04951"/>
    <w:rsid w:val="00E13915"/>
    <w:rsid w:val="00E14AC1"/>
    <w:rsid w:val="00E25B36"/>
    <w:rsid w:val="00E876CC"/>
    <w:rsid w:val="00E87D6C"/>
    <w:rsid w:val="00E91241"/>
    <w:rsid w:val="00E92A7D"/>
    <w:rsid w:val="00E97CBA"/>
    <w:rsid w:val="00EC364E"/>
    <w:rsid w:val="00EC705D"/>
    <w:rsid w:val="00ED23B7"/>
    <w:rsid w:val="00ED24D7"/>
    <w:rsid w:val="00F27C14"/>
    <w:rsid w:val="00F307DB"/>
    <w:rsid w:val="00F30EDD"/>
    <w:rsid w:val="00F45953"/>
    <w:rsid w:val="00F54162"/>
    <w:rsid w:val="00F668CB"/>
    <w:rsid w:val="00F964E2"/>
    <w:rsid w:val="00FA2705"/>
    <w:rsid w:val="00FA2FD9"/>
    <w:rsid w:val="00FB3CB5"/>
    <w:rsid w:val="00FB700E"/>
    <w:rsid w:val="00FC03B1"/>
    <w:rsid w:val="00FE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FC223"/>
  <w15:docId w15:val="{BF7879AE-EBD3-46E2-9315-8C834E9E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8FE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2B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DB2B9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5"/>
    <w:uiPriority w:val="99"/>
    <w:rsid w:val="003E29E9"/>
    <w:rPr>
      <w:kern w:val="2"/>
      <w:szCs w:val="22"/>
    </w:rPr>
  </w:style>
  <w:style w:type="paragraph" w:styleId="a6">
    <w:name w:val="footer"/>
    <w:basedOn w:val="a"/>
    <w:link w:val="Char0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uiPriority w:val="99"/>
    <w:rsid w:val="003E29E9"/>
    <w:rPr>
      <w:kern w:val="2"/>
      <w:szCs w:val="22"/>
    </w:rPr>
  </w:style>
  <w:style w:type="paragraph" w:customStyle="1" w:styleId="a7">
    <w:name w:val="바탕글"/>
    <w:rsid w:val="000F6A6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 w:hAnsi="Times New Roman"/>
      <w:color w:val="000000"/>
    </w:rPr>
  </w:style>
  <w:style w:type="paragraph" w:styleId="a8">
    <w:name w:val="Balloon Text"/>
    <w:basedOn w:val="a"/>
    <w:link w:val="Char1"/>
    <w:uiPriority w:val="99"/>
    <w:semiHidden/>
    <w:unhideWhenUsed/>
    <w:rsid w:val="00597455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597455"/>
    <w:rPr>
      <w:rFonts w:ascii="맑은 고딕" w:eastAsia="맑은 고딕" w:hAnsi="맑은 고딕" w:cs="Times New Roman"/>
      <w:kern w:val="2"/>
      <w:sz w:val="18"/>
      <w:szCs w:val="18"/>
    </w:rPr>
  </w:style>
  <w:style w:type="paragraph" w:styleId="a9">
    <w:name w:val="Normal (Web)"/>
    <w:basedOn w:val="a"/>
    <w:uiPriority w:val="99"/>
    <w:unhideWhenUsed/>
    <w:rsid w:val="0071662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4470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450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57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228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7001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441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993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1576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071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7192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6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4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92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1534321\Desktop\&#50577;&#50696;&#49836;_2017\&#44368;&#50977;&#54028;&#53944;\&#48277;&#51221;&#44368;&#50977;(&#49324;&#50725;)\&#52712;&#54633;(2017)\&#49328;&#50629;&#50504;&#51204;&#48372;&#44148;\9&#50900;\&#49436;&#48512;&#49324;&#50629;&#48512;\&#51228;&#51452;\17_9&#50900;_&#49328;&#50629;&#50504;&#51204;&#48372;&#44148;&#44368;&#50977;&#51068;&#51648;_&#51228;&#51452;%20(1)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E167C-65D4-444B-8BC7-1AA089957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17_9월_산업안전보건교육일지_제주 (1).dot</Template>
  <TotalTime>69</TotalTime>
  <Pages>3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create human management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11534321</dc:creator>
  <cp:lastModifiedBy>상우 박</cp:lastModifiedBy>
  <cp:revision>24</cp:revision>
  <cp:lastPrinted>2026-01-13T08:14:00Z</cp:lastPrinted>
  <dcterms:created xsi:type="dcterms:W3CDTF">2026-01-08T07:26:00Z</dcterms:created>
  <dcterms:modified xsi:type="dcterms:W3CDTF">2026-03-26T02:13:00Z</dcterms:modified>
</cp:coreProperties>
</file>