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DB2B99" w:rsidRPr="00C83630" w14:paraId="213A6631" w14:textId="77777777" w:rsidTr="006A6052">
        <w:trPr>
          <w:trHeight w:val="13879"/>
        </w:trPr>
        <w:tc>
          <w:tcPr>
            <w:tcW w:w="9728" w:type="dxa"/>
          </w:tcPr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351"/>
              <w:gridCol w:w="1612"/>
              <w:gridCol w:w="406"/>
              <w:gridCol w:w="971"/>
              <w:gridCol w:w="975"/>
              <w:gridCol w:w="18"/>
              <w:gridCol w:w="239"/>
              <w:gridCol w:w="162"/>
              <w:gridCol w:w="456"/>
              <w:gridCol w:w="658"/>
              <w:gridCol w:w="481"/>
              <w:gridCol w:w="398"/>
              <w:gridCol w:w="1552"/>
            </w:tblGrid>
            <w:tr w:rsidR="00DB2B99" w:rsidRPr="00D0783E" w14:paraId="36B12668" w14:textId="77777777" w:rsidTr="00E14AC1">
              <w:trPr>
                <w:trHeight w:val="490"/>
              </w:trPr>
              <w:tc>
                <w:tcPr>
                  <w:tcW w:w="5734" w:type="dxa"/>
                  <w:gridSpan w:val="8"/>
                  <w:vMerge w:val="restart"/>
                  <w:tcBorders>
                    <w:bottom w:val="single" w:sz="4" w:space="0" w:color="000000"/>
                  </w:tcBorders>
                </w:tcPr>
                <w:p w14:paraId="07E4C95B" w14:textId="38CBF33E" w:rsidR="00FB3CB5" w:rsidRPr="00E14AC1" w:rsidRDefault="00E14AC1" w:rsidP="00FB3CB5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  <w:t>{{현장명}}</w:t>
                  </w:r>
                </w:p>
                <w:p w14:paraId="6F0D4DBF" w14:textId="129FC114" w:rsidR="00DB2B99" w:rsidRPr="0096427B" w:rsidRDefault="001C50AE" w:rsidP="000B1716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0"/>
                      <w:szCs w:val="3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산업안전보건</w:t>
                  </w:r>
                  <w:r w:rsidR="0096427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 xml:space="preserve"> </w:t>
                  </w:r>
                  <w:r w:rsidR="00DB2B99" w:rsidRPr="0096427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교육일지</w:t>
                  </w:r>
                </w:p>
                <w:p w14:paraId="6C6C803C" w14:textId="77777777" w:rsidR="00DB2B99" w:rsidRPr="0096427B" w:rsidRDefault="00DB2B99" w:rsidP="00C83630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198074B6" w14:textId="3ADAB830" w:rsidR="00DB2B99" w:rsidRPr="00E14AC1" w:rsidRDefault="00DB2B99" w:rsidP="00354298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교육일시</w:t>
                  </w:r>
                  <w:r w:rsidR="00A74DC8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: 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{{</w:t>
                  </w:r>
                  <w:r w:rsidR="00E14AC1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교육일자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}}</w:t>
                  </w:r>
                  <w:r w:rsidR="007463D8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 xml:space="preserve"> , 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{{</w:t>
                  </w:r>
                  <w:r w:rsidR="00E14AC1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교육시간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456" w:type="dxa"/>
                  <w:vMerge w:val="restart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700A27C8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결</w:t>
                  </w:r>
                </w:p>
                <w:p w14:paraId="50A5104D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676F427F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재</w:t>
                  </w: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256EAE3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담</w:t>
                  </w:r>
                  <w:r w:rsidR="000B1716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당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B7DDDC2" w14:textId="77777777" w:rsidR="00DB2B99" w:rsidRPr="0096427B" w:rsidRDefault="00DB2B99" w:rsidP="00BE2DA2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소장</w:t>
                  </w:r>
                  <w:r w:rsidR="00BE2DA2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/부장</w:t>
                  </w:r>
                </w:p>
              </w:tc>
            </w:tr>
            <w:tr w:rsidR="00DB2B99" w:rsidRPr="00D0783E" w14:paraId="2921CA9D" w14:textId="77777777" w:rsidTr="00E14AC1">
              <w:trPr>
                <w:trHeight w:val="1119"/>
              </w:trPr>
              <w:tc>
                <w:tcPr>
                  <w:tcW w:w="5734" w:type="dxa"/>
                  <w:gridSpan w:val="8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451B2FD5" w14:textId="77777777" w:rsidR="00DB2B99" w:rsidRPr="0096427B" w:rsidRDefault="00DB2B99">
                  <w:pPr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56" w:type="dxa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F06E63B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06BB35D6" w14:textId="1725F38C" w:rsidR="00DB2B99" w:rsidRPr="0096427B" w:rsidRDefault="000752B8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>담당</w:t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서명%}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70D0265" w14:textId="739FD2C1" w:rsidR="00DB2B99" w:rsidRPr="0096427B" w:rsidRDefault="000752B8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</w:t>
                  </w:r>
                  <w:r w:rsidR="007463D8"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>소장</w:t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서명%}</w:t>
                  </w:r>
                </w:p>
              </w:tc>
            </w:tr>
            <w:tr w:rsidR="00DB2B99" w:rsidRPr="00D0783E" w14:paraId="2CC9E1C6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1406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066AE6C" w14:textId="77777777" w:rsidR="00DB2B99" w:rsidRPr="0096427B" w:rsidRDefault="000B1716" w:rsidP="00597455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교육구분</w:t>
                  </w:r>
                </w:p>
              </w:tc>
              <w:tc>
                <w:tcPr>
                  <w:tcW w:w="3964" w:type="dxa"/>
                  <w:gridSpan w:val="4"/>
                  <w:tcBorders>
                    <w:left w:val="double" w:sz="4" w:space="0" w:color="auto"/>
                    <w:right w:val="nil"/>
                  </w:tcBorders>
                  <w:vAlign w:val="center"/>
                </w:tcPr>
                <w:p w14:paraId="4E3E205A" w14:textId="77777777" w:rsidR="00DB2B99" w:rsidRPr="001C50AE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1C50AE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1. </w:t>
                  </w:r>
                  <w:r w:rsidR="00B92E19" w:rsidRPr="001C50AE">
                    <w:rPr>
                      <w:rFonts w:asciiTheme="minorEastAsia" w:eastAsiaTheme="minorEastAsia" w:hAnsiTheme="minorEastAsia" w:hint="eastAsia"/>
                      <w:szCs w:val="20"/>
                    </w:rPr>
                    <w:t>신규채용시 교육(8시간 이상)</w:t>
                  </w:r>
                </w:p>
                <w:p w14:paraId="406C0299" w14:textId="77777777" w:rsidR="00DB2B99" w:rsidRPr="0096427B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3.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특별안전보건 교육</w:t>
                  </w:r>
                  <w:r w:rsidR="00A74DC8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(2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0AAC82A0" w14:textId="2373941C" w:rsidR="00DB2B99" w:rsidRPr="001C50AE" w:rsidRDefault="00B92E19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1C50AE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 xml:space="preserve">5. </w:t>
                  </w:r>
                  <w:r w:rsidR="001C50AE" w:rsidRPr="001C50AE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MSDS 교육(2시간 이상)</w:t>
                  </w:r>
                </w:p>
              </w:tc>
              <w:tc>
                <w:tcPr>
                  <w:tcW w:w="3964" w:type="dxa"/>
                  <w:gridSpan w:val="8"/>
                  <w:tcBorders>
                    <w:left w:val="nil"/>
                    <w:right w:val="single" w:sz="4" w:space="0" w:color="000000"/>
                  </w:tcBorders>
                  <w:vAlign w:val="center"/>
                </w:tcPr>
                <w:p w14:paraId="171BDBD7" w14:textId="77777777" w:rsidR="00DB2B99" w:rsidRPr="0096427B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2.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작업내용 변경시 교육(2시간 이상)</w:t>
                  </w:r>
                </w:p>
                <w:p w14:paraId="22CD84EC" w14:textId="77777777" w:rsidR="00DB2B99" w:rsidRPr="0096427B" w:rsidRDefault="00DB2B99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4.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정기 안전보건 </w:t>
                  </w:r>
                  <w:r w:rsidR="007C3C41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(월 </w:t>
                  </w:r>
                  <w:r w:rsidR="00B92E19" w:rsidRPr="0096427B">
                    <w:rPr>
                      <w:rFonts w:asciiTheme="minorEastAsia" w:eastAsiaTheme="minorEastAsia" w:hAnsiTheme="minorEastAsia"/>
                      <w:szCs w:val="20"/>
                    </w:rPr>
                    <w:t>2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417125F4" w14:textId="77777777" w:rsidR="007C3C41" w:rsidRPr="0096427B" w:rsidRDefault="007C3C41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DB2B99" w:rsidRPr="00D0783E" w14:paraId="62DEE109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57E7447E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교육인원</w:t>
                  </w: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5E3B6E43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구</w:t>
                  </w:r>
                  <w:r w:rsidR="000B1716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  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분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2901EE09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계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4A15A61C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남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3B926E04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여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B93743A" w14:textId="77777777" w:rsidR="00DB2B99" w:rsidRPr="0096427B" w:rsidRDefault="00DB2B99" w:rsidP="008A74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비고</w:t>
                  </w:r>
                </w:p>
              </w:tc>
            </w:tr>
            <w:tr w:rsidR="00E14AC1" w:rsidRPr="00D0783E" w14:paraId="1BA832F3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B6BFBCD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18A79FAC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대상자수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71A545CD" w14:textId="303B12D7" w:rsidR="00E14AC1" w:rsidRPr="00E14AC1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bCs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6C73ABC7" w14:textId="53B43DFE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2C91D71F" w14:textId="36D3A9C9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1F69467" w14:textId="3C06A3FC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14AC1" w:rsidRPr="00D0783E" w14:paraId="231336BB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EB74DC0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792E7E70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참석자수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07B577AA" w14:textId="6D5ED212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57BC7AAA" w14:textId="2C0DC8DD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74BAB7A7" w14:textId="7C1485B0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3A247116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14AC1" w:rsidRPr="00D0783E" w14:paraId="6DE233E1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3276054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08A7396E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불참자수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1252EC4F" w14:textId="2EFD5D4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124040C9" w14:textId="624AC5AC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46020755" w14:textId="3894BA45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56E01714" w14:textId="2F2D4F8E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3F19D1" w:rsidRPr="00D0783E" w14:paraId="60AC4763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9ED21DF" w14:textId="77777777" w:rsidR="003F19D1" w:rsidRPr="0096427B" w:rsidRDefault="003F19D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교육과목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3939277A" w14:textId="132B4BE8" w:rsidR="003F19D1" w:rsidRPr="00C6009D" w:rsidRDefault="001C50AE" w:rsidP="00354298">
                  <w:pPr>
                    <w:wordWrap/>
                    <w:adjustRightInd w:val="0"/>
                    <w:jc w:val="left"/>
                    <w:rPr>
                      <w:rFonts w:cs="NanumGothicOTFExtraBold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MSDS 교육</w:t>
                  </w:r>
                  <w:r w:rsidR="00700A2C"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(미화)</w:t>
                  </w:r>
                </w:p>
              </w:tc>
            </w:tr>
            <w:tr w:rsidR="003F19D1" w:rsidRPr="00D0783E" w14:paraId="734A04C1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6030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4C3B9986" w14:textId="77777777" w:rsidR="003F19D1" w:rsidRPr="0096427B" w:rsidRDefault="003F19D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교육내용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37D3B84D" w14:textId="77777777" w:rsidR="001C50AE" w:rsidRPr="001C50AE" w:rsidRDefault="001C50AE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1. 대상화학물질의 명칭 또는 제품명</w:t>
                  </w:r>
                </w:p>
                <w:p w14:paraId="361026A1" w14:textId="77777777" w:rsidR="001C50AE" w:rsidRPr="001C50AE" w:rsidRDefault="001C50AE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2. 취급 제품(백향크리너 外 10개 품목)</w:t>
                  </w:r>
                </w:p>
                <w:p w14:paraId="494A7184" w14:textId="4E443A59" w:rsidR="001C50AE" w:rsidRPr="001C50AE" w:rsidRDefault="001C50AE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1C50AE"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>백향크리너</w:t>
                  </w: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, 표백비누, 익스트렉션 크리너, 후레쉬 티클린, 후레쉬 클린, 유리세정제,</w:t>
                  </w:r>
                  <w:r w:rsidRPr="001C50AE">
                    <w:rPr>
                      <w:rFonts w:hint="eastAsia"/>
                      <w:sz w:val="22"/>
                    </w:rPr>
                    <w:t xml:space="preserve"> </w:t>
                  </w:r>
                  <w:r w:rsidRPr="001C50AE"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>메디레몬</w:t>
                  </w: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 xml:space="preserve"> RTU, 오렌지블래스트, 향균트리오, 유한락스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 xml:space="preserve"> </w:t>
                  </w: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레귤러,</w:t>
                  </w:r>
                  <w:r w:rsidRPr="001C50AE"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 xml:space="preserve"> </w:t>
                  </w: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유칼릭스 거품비누</w:t>
                  </w:r>
                </w:p>
                <w:p w14:paraId="558C7203" w14:textId="7A58B425" w:rsidR="001C50AE" w:rsidRPr="001C50AE" w:rsidRDefault="001C50AE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3. 물리적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 xml:space="preserve"> </w:t>
                  </w: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위험성 및 건강 유해성</w:t>
                  </w:r>
                </w:p>
                <w:p w14:paraId="1C22D839" w14:textId="77777777" w:rsidR="001C50AE" w:rsidRPr="001C50AE" w:rsidRDefault="001C50AE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4. 취급상의 주의사항</w:t>
                  </w:r>
                </w:p>
                <w:p w14:paraId="73575A5E" w14:textId="77777777" w:rsidR="001C50AE" w:rsidRPr="001C50AE" w:rsidRDefault="001C50AE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5. 적절한 보호구</w:t>
                  </w:r>
                </w:p>
                <w:p w14:paraId="40D35CC5" w14:textId="77777777" w:rsidR="001C50AE" w:rsidRPr="001C50AE" w:rsidRDefault="001C50AE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6. 응급조치 요령 및 사고시 대처방법</w:t>
                  </w:r>
                </w:p>
                <w:p w14:paraId="0991D787" w14:textId="77777777" w:rsidR="001C50AE" w:rsidRPr="001C50AE" w:rsidRDefault="001C50AE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7. 물질안전보건자료 및 경고표지를 이해하는 방법</w:t>
                  </w:r>
                </w:p>
                <w:p w14:paraId="0D4817D9" w14:textId="77777777" w:rsidR="001C50AE" w:rsidRPr="001C50AE" w:rsidRDefault="001C50AE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*MSDS의 이해: MSDS 정의, MSDS와 GHS의 차이</w:t>
                  </w:r>
                </w:p>
                <w:p w14:paraId="0541F70C" w14:textId="77777777" w:rsidR="001C50AE" w:rsidRPr="001C50AE" w:rsidRDefault="001C50AE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*적용대상 및 적용제외 대상</w:t>
                  </w:r>
                </w:p>
                <w:p w14:paraId="2A5E9767" w14:textId="77777777" w:rsidR="001C50AE" w:rsidRPr="001C50AE" w:rsidRDefault="001C50AE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*관련법률 및 규정: 규정개요, 규정내용</w:t>
                  </w:r>
                </w:p>
                <w:p w14:paraId="5CA9A5C9" w14:textId="3F5C2D57" w:rsidR="001C50AE" w:rsidRPr="00C6009D" w:rsidRDefault="001C50AE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6"/>
                      <w:szCs w:val="26"/>
                    </w:rPr>
                  </w:pP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*항목별 MSDS 이해 및 취급시 주의사항</w:t>
                  </w:r>
                </w:p>
              </w:tc>
            </w:tr>
            <w:tr w:rsidR="007C3C41" w:rsidRPr="00D0783E" w14:paraId="5A2DE882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9A5602A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교육실시자</w:t>
                  </w:r>
                </w:p>
                <w:p w14:paraId="5867156E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및 장소</w:t>
                  </w: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</w:tcBorders>
                  <w:shd w:val="clear" w:color="auto" w:fill="F2F2F2"/>
                  <w:vAlign w:val="center"/>
                </w:tcPr>
                <w:p w14:paraId="05AE05A4" w14:textId="77777777" w:rsidR="007C3C41" w:rsidRPr="0096427B" w:rsidRDefault="007C3C41" w:rsidP="00385848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직책</w:t>
                  </w:r>
                </w:p>
              </w:tc>
              <w:tc>
                <w:tcPr>
                  <w:tcW w:w="1964" w:type="dxa"/>
                  <w:gridSpan w:val="3"/>
                  <w:shd w:val="clear" w:color="auto" w:fill="F2F2F2"/>
                  <w:vAlign w:val="center"/>
                </w:tcPr>
                <w:p w14:paraId="001B0E8B" w14:textId="77777777" w:rsidR="007C3C41" w:rsidRPr="0096427B" w:rsidRDefault="007C3C41" w:rsidP="00385848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성명</w:t>
                  </w:r>
                </w:p>
              </w:tc>
              <w:tc>
                <w:tcPr>
                  <w:tcW w:w="1996" w:type="dxa"/>
                  <w:gridSpan w:val="5"/>
                  <w:shd w:val="clear" w:color="auto" w:fill="F2F2F2"/>
                  <w:vAlign w:val="center"/>
                </w:tcPr>
                <w:p w14:paraId="2909932F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교육실시장소</w:t>
                  </w:r>
                </w:p>
              </w:tc>
              <w:tc>
                <w:tcPr>
                  <w:tcW w:w="1950" w:type="dxa"/>
                  <w:gridSpan w:val="2"/>
                  <w:tcBorders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F603DC0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비고</w:t>
                  </w:r>
                </w:p>
              </w:tc>
            </w:tr>
            <w:tr w:rsidR="007C3C41" w:rsidRPr="00D0783E" w14:paraId="50A753B2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bottom w:val="single" w:sz="4" w:space="0" w:color="000000"/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2E3DA383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  <w:bottom w:val="single" w:sz="4" w:space="0" w:color="000000"/>
                  </w:tcBorders>
                  <w:vAlign w:val="center"/>
                </w:tcPr>
                <w:p w14:paraId="0DB69BBB" w14:textId="304A7C3A" w:rsidR="007C3C41" w:rsidRPr="0096427B" w:rsidRDefault="009016B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실시자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직책}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64" w:type="dxa"/>
                  <w:gridSpan w:val="3"/>
                  <w:tcBorders>
                    <w:bottom w:val="single" w:sz="4" w:space="0" w:color="000000"/>
                  </w:tcBorders>
                  <w:vAlign w:val="center"/>
                </w:tcPr>
                <w:p w14:paraId="3180FED2" w14:textId="0ECD6902" w:rsidR="007C3C41" w:rsidRPr="0096427B" w:rsidRDefault="009016B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실시자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성명}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96" w:type="dxa"/>
                  <w:gridSpan w:val="5"/>
                  <w:tcBorders>
                    <w:bottom w:val="single" w:sz="4" w:space="0" w:color="000000"/>
                  </w:tcBorders>
                  <w:vAlign w:val="center"/>
                </w:tcPr>
                <w:p w14:paraId="3CBC865F" w14:textId="08B77804" w:rsidR="007C3C41" w:rsidRPr="0096427B" w:rsidRDefault="009016B1" w:rsidP="00D3343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교육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장소}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50" w:type="dxa"/>
                  <w:gridSpan w:val="2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77BBA50" w14:textId="77777777" w:rsidR="007C3C41" w:rsidRPr="0096427B" w:rsidRDefault="007C3C4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</w:tr>
          </w:tbl>
          <w:p w14:paraId="3E42BC31" w14:textId="77777777" w:rsidR="00DB2B99" w:rsidRPr="00C83630" w:rsidRDefault="00DB2B99"/>
        </w:tc>
      </w:tr>
    </w:tbl>
    <w:p w14:paraId="586F16BA" w14:textId="77777777" w:rsidR="00E92A7D" w:rsidRDefault="00E92A7D" w:rsidP="00E92A7D"/>
    <w:p w14:paraId="38C7CEDD" w14:textId="77777777" w:rsidR="00E92A7D" w:rsidRPr="008C0CC8" w:rsidRDefault="00E92A7D" w:rsidP="00E92A7D"/>
    <w:tbl>
      <w:tblPr>
        <w:tblW w:w="9840" w:type="dxa"/>
        <w:tblInd w:w="-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723"/>
        <w:gridCol w:w="803"/>
        <w:gridCol w:w="1831"/>
        <w:gridCol w:w="1563"/>
        <w:gridCol w:w="723"/>
        <w:gridCol w:w="844"/>
        <w:gridCol w:w="1790"/>
        <w:gridCol w:w="1563"/>
      </w:tblGrid>
      <w:tr w:rsidR="00C6009D" w:rsidRPr="0096427B" w14:paraId="6A739CEA" w14:textId="77777777" w:rsidTr="00C6009D">
        <w:trPr>
          <w:cantSplit/>
          <w:trHeight w:val="1531"/>
        </w:trPr>
        <w:tc>
          <w:tcPr>
            <w:tcW w:w="9840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57C056" w14:textId="22E30E60" w:rsidR="00C6009D" w:rsidRPr="0096427B" w:rsidRDefault="001C50AE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48"/>
                <w:szCs w:val="40"/>
              </w:rPr>
            </w:pPr>
            <w:r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lastRenderedPageBreak/>
              <w:t xml:space="preserve">산업안전보건 </w:t>
            </w:r>
            <w:r w:rsid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교육 참석 </w:t>
            </w:r>
            <w:r w:rsidR="00C6009D" w:rsidRP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명단                                                                                        </w:t>
            </w:r>
          </w:p>
          <w:p w14:paraId="157A8B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24"/>
              </w:rPr>
            </w:pPr>
          </w:p>
          <w:p w14:paraId="1936E81F" w14:textId="5B19B7C9" w:rsidR="00C6009D" w:rsidRPr="0096427B" w:rsidRDefault="00E14AC1" w:rsidP="00E14AC1">
            <w:pPr>
              <w:pStyle w:val="a7"/>
              <w:spacing w:line="240" w:lineRule="auto"/>
              <w:ind w:firstLineChars="200" w:firstLine="440"/>
              <w:jc w:val="left"/>
              <w:rPr>
                <w:rFonts w:asciiTheme="minorEastAsia" w:eastAsiaTheme="minorEastAsia" w:hAnsiTheme="minorEastAsia"/>
                <w:b/>
                <w:sz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현장명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  <w:r w:rsidR="00C6009D" w:rsidRPr="00E14AC1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       </w:t>
            </w:r>
            <w:r w:rsidR="00C6009D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         </w:t>
            </w:r>
            <w:r w:rsidR="00EC364E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</w:t>
            </w:r>
            <w:r w:rsidR="003E30BA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r w:rsidR="003E30BA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r w:rsidR="00C6009D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>일자</w:t>
            </w:r>
            <w:r w:rsidR="00A74DC8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: 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교육일자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</w:p>
        </w:tc>
      </w:tr>
      <w:tr w:rsidR="00C6009D" w:rsidRPr="0096427B" w14:paraId="7EBC5FAB" w14:textId="77777777" w:rsidTr="00C6009D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057AAE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E4531D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F960D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2F2F2"/>
            <w:vAlign w:val="center"/>
            <w:hideMark/>
          </w:tcPr>
          <w:p w14:paraId="6A816BF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218EF7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11A7ECFF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23BA5A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/>
            <w:vAlign w:val="center"/>
            <w:hideMark/>
          </w:tcPr>
          <w:p w14:paraId="754F4FF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</w:p>
        </w:tc>
      </w:tr>
      <w:tr w:rsidR="00B952A1" w:rsidRPr="0096427B" w14:paraId="0E274AC4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AF1D55" w14:textId="2DC36078" w:rsidR="00B952A1" w:rsidRPr="007354EA" w:rsidRDefault="007354EA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7354EA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{{순번}}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5033F" w14:textId="747B8A0B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E14AC1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5A58A8" w14:textId="5A1ACD09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C081DE5" w14:textId="690C0CFD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</w:t>
            </w:r>
            <w:r w:rsidR="00C1423D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본인</w:t>
            </w: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서명%}</w:t>
            </w:r>
          </w:p>
        </w:tc>
        <w:tc>
          <w:tcPr>
            <w:tcW w:w="723" w:type="dxa"/>
            <w:tcBorders>
              <w:top w:val="single" w:sz="4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6F8D24" w14:textId="6DC1725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8868BB3" w14:textId="69D1846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A21F9" w14:textId="74BF4BF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E64665" w14:textId="1189F66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AB4B945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6BEBEA" w14:textId="1FC35D0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63804" w14:textId="47937E1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FBA49" w14:textId="31EF621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FA4B46" w14:textId="5C9DEF3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26A494" w14:textId="0908557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284AE09" w14:textId="477F8EA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57B3D" w14:textId="5530AD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E25C99F" w14:textId="25D0C56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1C536A18" w14:textId="77777777" w:rsidTr="000050AF">
        <w:trPr>
          <w:cantSplit/>
          <w:trHeight w:val="124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4641C" w14:textId="25DC457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F14A0E" w14:textId="3057D59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2EAA8" w14:textId="5CF4A48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FE0F457" w14:textId="005877B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0A881E" w14:textId="24D54C4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14D0ED" w14:textId="6EC7F8C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FC866" w14:textId="3BCAD13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D7C2A8" w14:textId="038FB97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0D37984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19E400" w14:textId="5757411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CA034" w14:textId="364B073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ABA50" w14:textId="6D3F73D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DBA7D94" w14:textId="34A9B2D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7093E6" w14:textId="0E61C1D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7E69F38" w14:textId="47AA9E4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6F7D0" w14:textId="1708CCE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0DE9E9" w14:textId="08A0AC9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F6849C2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9B01F" w14:textId="722190D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64FB5" w14:textId="3F3AA0E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CA04E" w14:textId="593AC8E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79EAA19" w14:textId="7760D79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F07225" w14:textId="4969926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F57F951" w14:textId="6C290FC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46646" w14:textId="0C2B174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D48112" w14:textId="7786DF2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7A6BAF69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E2767C" w14:textId="5EBA437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8592E" w14:textId="75F187F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1DD00" w14:textId="01D8D1B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E78380B" w14:textId="473CC83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0AEAB7" w14:textId="0CBD8C4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EDB5DE5" w14:textId="7D2A5BD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E1E36" w14:textId="3F24ADB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C9FFEA" w14:textId="7E4F315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1FA085A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55592" w14:textId="14F91CE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0706B" w14:textId="0D4844C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5A36C" w14:textId="7E047D4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DDB24F3" w14:textId="4DF9AA3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255963" w14:textId="2ABC4D9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2E32660" w14:textId="7C3A00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3EAA5" w14:textId="793EE09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8D9781" w14:textId="5D113C3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3B3F9116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1F5264" w14:textId="7165D03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89D2B" w14:textId="6048504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26877" w14:textId="4AF6272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08E8203" w14:textId="28832A2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61E6C54" w14:textId="33D79B1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2EB80B" w14:textId="2C17A61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75C8E" w14:textId="291880F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9869643" w14:textId="582F493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713BF72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ADBF81" w14:textId="213A2BE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8686A" w14:textId="3314BF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A9F53" w14:textId="3025BEC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EEED85" w14:textId="513D1A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D1AF443" w14:textId="69F2C34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E198C39" w14:textId="260BDEE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55766" w14:textId="2C5DD0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96C516" w14:textId="224AD86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9EFD0A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A46C2D" w14:textId="7659958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6EC89" w14:textId="46529B5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D3D14" w14:textId="1E4B359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D5D0519" w14:textId="3E109C5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99924F" w14:textId="4FB1E2E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28EAEDA" w14:textId="4992913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6A5FB" w14:textId="2597BF4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AA5E49" w14:textId="3072223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C27480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24E1CC" w14:textId="3876EC3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7395C" w14:textId="191369D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047A0" w14:textId="508BAA5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CA8B0B9" w14:textId="6A1F5EF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907CC0" w14:textId="65CB047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80EBFE4" w14:textId="58A99CA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48E7C" w14:textId="5D60765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3AD9CE" w14:textId="16DAA7B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35444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C22F9" w14:textId="535A980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68772" w14:textId="5E12AA4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6E3DA" w14:textId="7A95C0C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A2FE7F4" w14:textId="18CFE52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AE25999" w14:textId="455119E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8943A3E" w14:textId="63CCC43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B3982" w14:textId="0001E57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2A1A06" w14:textId="7DECC9A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3A03C5E6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8A1C02" w14:textId="500C5C4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150FD" w14:textId="23058F1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CF911" w14:textId="6998B93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59BBE19" w14:textId="0D1B40F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D86C0B" w14:textId="5587A68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3B5CD39" w14:textId="1640E89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EB468" w14:textId="3C39F38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DABFC88" w14:textId="418F945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0CA659F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CBCFE3" w14:textId="1CF8A3F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30E4E" w14:textId="7B9D8A4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8B42E" w14:textId="36BC949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AA52D7C" w14:textId="274FAD6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CEFA04" w14:textId="053D552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85A2A9D" w14:textId="1251F3D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1CDF5" w14:textId="425D59F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E712D6" w14:textId="53280BE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B9E141C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96259" w14:textId="2C2FEEB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EC527" w14:textId="1DBB818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E3452" w14:textId="5FE98C6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3A0EBE" w14:textId="65CF61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549107" w14:textId="09B6282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94C72B6" w14:textId="6167436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9A0A9" w14:textId="2E35CF8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F5467E" w14:textId="6D032F2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422A1E5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7642D2" w14:textId="35A842B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E6B86" w14:textId="0F02FAD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FC979" w14:textId="754FBC9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B00FFF9" w14:textId="3D65613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068C534" w14:textId="45E6787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E623C40" w14:textId="7EBD66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E2D5C" w14:textId="431B05E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0EC82F" w14:textId="5191028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7EFA9DD8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A99A8B" w14:textId="17E6A65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AA3DC" w14:textId="4EECA41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CEED6" w14:textId="33F4BC6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CB35F42" w14:textId="005E126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85A46D0" w14:textId="131496B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A5B5940" w14:textId="30E083E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BD539" w14:textId="2867CAE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AFD7E8" w14:textId="431F721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B77DC3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865B01" w14:textId="3E1DC6F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E392A" w14:textId="14A3290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3C738" w14:textId="6AA3453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6BE6358" w14:textId="67600B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F6030E" w14:textId="0688833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E012FE" w14:textId="018D88E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56B20" w14:textId="7DBE1DE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2B5DBB" w14:textId="3031B37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5CFABD7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08FD6" w14:textId="04A7100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AD118" w14:textId="3C3C085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46314" w14:textId="5893E1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D49DC8C" w14:textId="526A71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9E9816" w14:textId="1767D01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03D6ACC" w14:textId="57C2005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6CFAE" w14:textId="078D6E0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CA0933" w14:textId="2DC8B32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E81BC4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00276E" w14:textId="070C967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57603" w14:textId="3F44E53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D1CC4" w14:textId="3451C02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0057693" w14:textId="6617A64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CA2CA68" w14:textId="181F625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C3BCBEE" w14:textId="710EAE2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B1C43" w14:textId="02F44BD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481605" w14:textId="4894790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E85960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217A77" w14:textId="492C5CD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3EC50" w14:textId="2E1F58A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DA509" w14:textId="7B3151E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E611A4C" w14:textId="511A5B6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3A88CA" w14:textId="08F564E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69E632E" w14:textId="5472F4B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FC596" w14:textId="288D6BF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5BD84B" w14:textId="5B3C04B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1BA3465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A64A4" w14:textId="2518940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39B0D" w14:textId="223ED21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039C3" w14:textId="0929C38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64A103" w14:textId="03986A1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81F29D" w14:textId="45F3628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3456672" w14:textId="50106DA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81588" w14:textId="4A483B1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1DECE75" w14:textId="5923B79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D9B748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CEE174" w14:textId="1B449BF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C1B85" w14:textId="3E6AA14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8AB3C" w14:textId="666150E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ABE088C" w14:textId="5F0F3B4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5A9DFA" w14:textId="3AF31A4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A6B65B9" w14:textId="030336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A453F" w14:textId="06DDB8B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AF4FF7" w14:textId="214C4AC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46067F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2F315" w14:textId="1A93A99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42665" w14:textId="64277C2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1F29E" w14:textId="3308656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FC5700A" w14:textId="1BB969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6804E7" w14:textId="3220421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590E084" w14:textId="1982F70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2168D" w14:textId="1EE3857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27D699" w14:textId="2D51317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9344431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181BBBD" w14:textId="3A8414A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90BF3EF" w14:textId="71C0EE7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A9A1376" w14:textId="3161031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53E94991" w14:textId="59D3E76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B82641" w14:textId="2DDE0C2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14:paraId="2EA058A4" w14:textId="4B452EC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8755AED" w14:textId="1F16DDB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2E1DA6" w14:textId="504C6DA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</w:tbl>
    <w:p w14:paraId="1528F24E" w14:textId="77777777" w:rsidR="00C6009D" w:rsidRPr="0096427B" w:rsidRDefault="00C6009D" w:rsidP="00C6009D">
      <w:pPr>
        <w:rPr>
          <w:rFonts w:asciiTheme="minorEastAsia" w:eastAsiaTheme="minorEastAsia" w:hAnsiTheme="minorEastAsia"/>
        </w:rPr>
      </w:pPr>
    </w:p>
    <w:p w14:paraId="5EE46064" w14:textId="77777777" w:rsidR="00C74EC1" w:rsidRPr="0096427B" w:rsidRDefault="00C74EC1" w:rsidP="000F6A67">
      <w:pPr>
        <w:rPr>
          <w:rFonts w:asciiTheme="minorEastAsia" w:eastAsiaTheme="minorEastAsia" w:hAnsiTheme="minorEastAsia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C74EC1" w:rsidRPr="007A2948" w14:paraId="27859C52" w14:textId="77777777" w:rsidTr="00AC73AA">
        <w:trPr>
          <w:trHeight w:val="13879"/>
        </w:trPr>
        <w:tc>
          <w:tcPr>
            <w:tcW w:w="9746" w:type="dxa"/>
          </w:tcPr>
          <w:p w14:paraId="7A52D629" w14:textId="77777777" w:rsidR="00C74EC1" w:rsidRPr="007A2948" w:rsidRDefault="00C74EC1" w:rsidP="0047225A">
            <w:pPr>
              <w:rPr>
                <w:rFonts w:ascii="가는각진제목체" w:eastAsia="가는각진제목체"/>
              </w:rPr>
            </w:pPr>
          </w:p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642"/>
              <w:gridCol w:w="4642"/>
            </w:tblGrid>
            <w:tr w:rsidR="00C74EC1" w:rsidRPr="007A2948" w14:paraId="2493F942" w14:textId="77777777" w:rsidTr="0047225A">
              <w:trPr>
                <w:trHeight w:val="1477"/>
              </w:trPr>
              <w:tc>
                <w:tcPr>
                  <w:tcW w:w="9605" w:type="dxa"/>
                  <w:gridSpan w:val="2"/>
                  <w:tcBorders>
                    <w:bottom w:val="single" w:sz="4" w:space="0" w:color="000000"/>
                    <w:right w:val="nil"/>
                  </w:tcBorders>
                </w:tcPr>
                <w:p w14:paraId="56EECA12" w14:textId="6F3776BB" w:rsidR="00C74EC1" w:rsidRPr="00EC364E" w:rsidRDefault="00B95609" w:rsidP="0047225A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8"/>
                      <w:szCs w:val="4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산업안전보건 </w:t>
                  </w:r>
                  <w:r w:rsidR="00C74EC1"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교육</w:t>
                  </w:r>
                  <w:r w:rsid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 </w:t>
                  </w:r>
                  <w:r w:rsidR="00C74EC1"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사진</w:t>
                  </w:r>
                </w:p>
                <w:p w14:paraId="21CAF307" w14:textId="77777777" w:rsidR="00C74EC1" w:rsidRPr="00EC364E" w:rsidRDefault="00C74EC1" w:rsidP="0047225A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  <w:p w14:paraId="01DA08E5" w14:textId="7DE43A5D" w:rsidR="00C74EC1" w:rsidRPr="007A2948" w:rsidRDefault="000752B8" w:rsidP="008C0CC8">
                  <w:pPr>
                    <w:jc w:val="left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현장명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     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                                   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일자 : 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교육일자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</w:p>
              </w:tc>
            </w:tr>
            <w:tr w:rsidR="00EC364E" w:rsidRPr="007A2948" w14:paraId="606E8D4D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5BCE1811" w14:textId="0DF48D3B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{%사진1%}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0C7E32C6" w14:textId="3ABB984D" w:rsidR="00C74EC1" w:rsidRPr="00817FA4" w:rsidRDefault="00817FA4" w:rsidP="00817FA4">
                  <w:pPr>
                    <w:spacing w:line="276" w:lineRule="auto"/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2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  <w:tr w:rsidR="00EC364E" w:rsidRPr="007A2948" w14:paraId="5FE7752C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0C2FA5BB" w14:textId="141744F0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>3</w:t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AF5B9D9" w14:textId="6770EFEF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4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  <w:tr w:rsidR="00EC364E" w:rsidRPr="007A2948" w14:paraId="2981FB6F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4D8713CB" w14:textId="1F230970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>5</w:t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520F216C" w14:textId="61490106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6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</w:tbl>
          <w:p w14:paraId="7A97AAEF" w14:textId="77777777" w:rsidR="00C74EC1" w:rsidRPr="007A2948" w:rsidRDefault="00C74EC1" w:rsidP="0047225A">
            <w:pPr>
              <w:rPr>
                <w:rFonts w:ascii="가는각진제목체" w:eastAsia="가는각진제목체"/>
              </w:rPr>
            </w:pPr>
          </w:p>
        </w:tc>
      </w:tr>
    </w:tbl>
    <w:p w14:paraId="4BCAB541" w14:textId="77777777" w:rsidR="00FE4F3E" w:rsidRDefault="00C6009D" w:rsidP="00C6009D">
      <w:pPr>
        <w:rPr>
          <w:rFonts w:asciiTheme="minorEastAsia" w:eastAsiaTheme="minorEastAsia" w:hAnsiTheme="minorEastAsia"/>
        </w:rPr>
      </w:pPr>
      <w:r>
        <w:rPr>
          <w:rFonts w:ascii="가는각진제목체" w:eastAsia="가는각진제목체"/>
        </w:rPr>
        <w:br/>
      </w:r>
      <w:r w:rsidRPr="00EC364E">
        <w:rPr>
          <w:rFonts w:asciiTheme="minorEastAsia" w:eastAsiaTheme="minorEastAsia" w:hAnsiTheme="minorEastAsia" w:hint="eastAsia"/>
        </w:rPr>
        <w:t>※ 동일 여러 회차 교육 시, 사진 밑에 시간을 반드시 기재해 주시기 바랍니다.</w:t>
      </w:r>
    </w:p>
    <w:sectPr w:rsidR="00FE4F3E" w:rsidSect="00DA3AF7">
      <w:pgSz w:w="11906" w:h="16838"/>
      <w:pgMar w:top="1247" w:right="1134" w:bottom="709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14D09" w14:textId="77777777" w:rsidR="00427CF6" w:rsidRDefault="00427CF6" w:rsidP="003E29E9">
      <w:r>
        <w:separator/>
      </w:r>
    </w:p>
  </w:endnote>
  <w:endnote w:type="continuationSeparator" w:id="0">
    <w:p w14:paraId="1F202729" w14:textId="77777777" w:rsidR="00427CF6" w:rsidRDefault="00427CF6" w:rsidP="003E2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GothicOTFExtraBold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DINPro-Medium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가는각진제목체">
    <w:altName w:val="바탕"/>
    <w:panose1 w:val="02030600000101010101"/>
    <w:charset w:val="81"/>
    <w:family w:val="roman"/>
    <w:pitch w:val="variable"/>
    <w:sig w:usb0="800002A7" w:usb1="2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B9F17" w14:textId="77777777" w:rsidR="00427CF6" w:rsidRDefault="00427CF6" w:rsidP="003E29E9">
      <w:r>
        <w:separator/>
      </w:r>
    </w:p>
  </w:footnote>
  <w:footnote w:type="continuationSeparator" w:id="0">
    <w:p w14:paraId="09654991" w14:textId="77777777" w:rsidR="00427CF6" w:rsidRDefault="00427CF6" w:rsidP="003E29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A520F"/>
    <w:multiLevelType w:val="hybridMultilevel"/>
    <w:tmpl w:val="ED767E56"/>
    <w:lvl w:ilvl="0" w:tplc="3CA60A5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" w15:restartNumberingAfterBreak="0">
    <w:nsid w:val="5624642F"/>
    <w:multiLevelType w:val="hybridMultilevel"/>
    <w:tmpl w:val="071AEED2"/>
    <w:lvl w:ilvl="0" w:tplc="4D7879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" w15:restartNumberingAfterBreak="0">
    <w:nsid w:val="577D0C2F"/>
    <w:multiLevelType w:val="hybridMultilevel"/>
    <w:tmpl w:val="EF1CA332"/>
    <w:lvl w:ilvl="0" w:tplc="6A42FFFC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A665C13"/>
    <w:multiLevelType w:val="hybridMultilevel"/>
    <w:tmpl w:val="E6A87DDC"/>
    <w:lvl w:ilvl="0" w:tplc="24D2069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num w:numId="1" w16cid:durableId="1467897528">
    <w:abstractNumId w:val="3"/>
  </w:num>
  <w:num w:numId="2" w16cid:durableId="171647598">
    <w:abstractNumId w:val="1"/>
  </w:num>
  <w:num w:numId="3" w16cid:durableId="1143542374">
    <w:abstractNumId w:val="0"/>
  </w:num>
  <w:num w:numId="4" w16cid:durableId="44153412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CB5"/>
    <w:rsid w:val="00004FB1"/>
    <w:rsid w:val="00014A74"/>
    <w:rsid w:val="00015DD6"/>
    <w:rsid w:val="0002431B"/>
    <w:rsid w:val="00024460"/>
    <w:rsid w:val="00026631"/>
    <w:rsid w:val="00032455"/>
    <w:rsid w:val="00043188"/>
    <w:rsid w:val="000439B7"/>
    <w:rsid w:val="0004606A"/>
    <w:rsid w:val="000752B8"/>
    <w:rsid w:val="00077045"/>
    <w:rsid w:val="00082A31"/>
    <w:rsid w:val="0008305F"/>
    <w:rsid w:val="000A06F6"/>
    <w:rsid w:val="000B1716"/>
    <w:rsid w:val="000B1BD3"/>
    <w:rsid w:val="000B4A03"/>
    <w:rsid w:val="000C1260"/>
    <w:rsid w:val="000C1365"/>
    <w:rsid w:val="000D10C5"/>
    <w:rsid w:val="000F1F72"/>
    <w:rsid w:val="000F6A67"/>
    <w:rsid w:val="001170C1"/>
    <w:rsid w:val="00145BCB"/>
    <w:rsid w:val="00163DA3"/>
    <w:rsid w:val="001714A6"/>
    <w:rsid w:val="001750A2"/>
    <w:rsid w:val="00181BE4"/>
    <w:rsid w:val="00182669"/>
    <w:rsid w:val="001915AC"/>
    <w:rsid w:val="00195C96"/>
    <w:rsid w:val="001A3116"/>
    <w:rsid w:val="001A72EC"/>
    <w:rsid w:val="001B57B6"/>
    <w:rsid w:val="001C50AE"/>
    <w:rsid w:val="0020090E"/>
    <w:rsid w:val="00217F10"/>
    <w:rsid w:val="00252A54"/>
    <w:rsid w:val="00253269"/>
    <w:rsid w:val="00262052"/>
    <w:rsid w:val="00287E25"/>
    <w:rsid w:val="00291539"/>
    <w:rsid w:val="002A0447"/>
    <w:rsid w:val="002B01B5"/>
    <w:rsid w:val="002B251A"/>
    <w:rsid w:val="002B5F70"/>
    <w:rsid w:val="002C28DC"/>
    <w:rsid w:val="002D7A98"/>
    <w:rsid w:val="002F4BFD"/>
    <w:rsid w:val="00305853"/>
    <w:rsid w:val="00354298"/>
    <w:rsid w:val="0036581A"/>
    <w:rsid w:val="00377624"/>
    <w:rsid w:val="00380E90"/>
    <w:rsid w:val="00385848"/>
    <w:rsid w:val="003C238D"/>
    <w:rsid w:val="003D6F3C"/>
    <w:rsid w:val="003E29E9"/>
    <w:rsid w:val="003E30BA"/>
    <w:rsid w:val="003E46C3"/>
    <w:rsid w:val="003E54C7"/>
    <w:rsid w:val="003E65C1"/>
    <w:rsid w:val="003F19D1"/>
    <w:rsid w:val="003F2A1A"/>
    <w:rsid w:val="003F6D6E"/>
    <w:rsid w:val="00427CF6"/>
    <w:rsid w:val="00434A2A"/>
    <w:rsid w:val="00441489"/>
    <w:rsid w:val="00445C28"/>
    <w:rsid w:val="00457BAA"/>
    <w:rsid w:val="004606AE"/>
    <w:rsid w:val="00465127"/>
    <w:rsid w:val="00467046"/>
    <w:rsid w:val="0047225A"/>
    <w:rsid w:val="0047381D"/>
    <w:rsid w:val="004826B2"/>
    <w:rsid w:val="00486C15"/>
    <w:rsid w:val="0049122C"/>
    <w:rsid w:val="00493D5A"/>
    <w:rsid w:val="004B552E"/>
    <w:rsid w:val="004B57A5"/>
    <w:rsid w:val="004C5D19"/>
    <w:rsid w:val="004C778A"/>
    <w:rsid w:val="004D6998"/>
    <w:rsid w:val="004E5549"/>
    <w:rsid w:val="0053037F"/>
    <w:rsid w:val="00537015"/>
    <w:rsid w:val="00546593"/>
    <w:rsid w:val="005655AA"/>
    <w:rsid w:val="00570049"/>
    <w:rsid w:val="00597455"/>
    <w:rsid w:val="005A7ACB"/>
    <w:rsid w:val="005C3F8A"/>
    <w:rsid w:val="005C4531"/>
    <w:rsid w:val="005C643A"/>
    <w:rsid w:val="005D19E3"/>
    <w:rsid w:val="005D4300"/>
    <w:rsid w:val="00607D0D"/>
    <w:rsid w:val="0063160E"/>
    <w:rsid w:val="006524F6"/>
    <w:rsid w:val="00661BDE"/>
    <w:rsid w:val="006636E4"/>
    <w:rsid w:val="00672605"/>
    <w:rsid w:val="0069083F"/>
    <w:rsid w:val="006A0036"/>
    <w:rsid w:val="006A6052"/>
    <w:rsid w:val="006B3598"/>
    <w:rsid w:val="00700A2C"/>
    <w:rsid w:val="0071662C"/>
    <w:rsid w:val="007261A4"/>
    <w:rsid w:val="007339B0"/>
    <w:rsid w:val="007354EA"/>
    <w:rsid w:val="007463D8"/>
    <w:rsid w:val="00771A28"/>
    <w:rsid w:val="00772E4A"/>
    <w:rsid w:val="007767DE"/>
    <w:rsid w:val="00783506"/>
    <w:rsid w:val="007A06E5"/>
    <w:rsid w:val="007A2948"/>
    <w:rsid w:val="007A56DC"/>
    <w:rsid w:val="007C3C41"/>
    <w:rsid w:val="007D704E"/>
    <w:rsid w:val="007E5BAB"/>
    <w:rsid w:val="007E5EBF"/>
    <w:rsid w:val="00802931"/>
    <w:rsid w:val="00805112"/>
    <w:rsid w:val="008132E5"/>
    <w:rsid w:val="00815111"/>
    <w:rsid w:val="00816136"/>
    <w:rsid w:val="00816E70"/>
    <w:rsid w:val="00817FA4"/>
    <w:rsid w:val="008209CF"/>
    <w:rsid w:val="0082601F"/>
    <w:rsid w:val="00832909"/>
    <w:rsid w:val="00833B8E"/>
    <w:rsid w:val="0083407F"/>
    <w:rsid w:val="00835E52"/>
    <w:rsid w:val="008378E3"/>
    <w:rsid w:val="00860841"/>
    <w:rsid w:val="008819DA"/>
    <w:rsid w:val="008821D3"/>
    <w:rsid w:val="008A4521"/>
    <w:rsid w:val="008A74F1"/>
    <w:rsid w:val="008C0CC8"/>
    <w:rsid w:val="008F261F"/>
    <w:rsid w:val="008F4FFB"/>
    <w:rsid w:val="008F76B8"/>
    <w:rsid w:val="009016B1"/>
    <w:rsid w:val="009041ED"/>
    <w:rsid w:val="00905214"/>
    <w:rsid w:val="009146E4"/>
    <w:rsid w:val="0091485A"/>
    <w:rsid w:val="0092478B"/>
    <w:rsid w:val="0093099A"/>
    <w:rsid w:val="00947943"/>
    <w:rsid w:val="00950A55"/>
    <w:rsid w:val="00952715"/>
    <w:rsid w:val="0096427B"/>
    <w:rsid w:val="00974EA6"/>
    <w:rsid w:val="0098251B"/>
    <w:rsid w:val="009831EC"/>
    <w:rsid w:val="00986C96"/>
    <w:rsid w:val="00986D73"/>
    <w:rsid w:val="009A6B69"/>
    <w:rsid w:val="009B59ED"/>
    <w:rsid w:val="009C2097"/>
    <w:rsid w:val="009C3694"/>
    <w:rsid w:val="009D5938"/>
    <w:rsid w:val="009E01F0"/>
    <w:rsid w:val="009E4645"/>
    <w:rsid w:val="009F3D45"/>
    <w:rsid w:val="009F60B7"/>
    <w:rsid w:val="009F700C"/>
    <w:rsid w:val="00A028BA"/>
    <w:rsid w:val="00A028C1"/>
    <w:rsid w:val="00A0566E"/>
    <w:rsid w:val="00A05CC7"/>
    <w:rsid w:val="00A1146F"/>
    <w:rsid w:val="00A17D86"/>
    <w:rsid w:val="00A206ED"/>
    <w:rsid w:val="00A30313"/>
    <w:rsid w:val="00A30D16"/>
    <w:rsid w:val="00A42BD0"/>
    <w:rsid w:val="00A44660"/>
    <w:rsid w:val="00A461A9"/>
    <w:rsid w:val="00A50A30"/>
    <w:rsid w:val="00A62B5E"/>
    <w:rsid w:val="00A70716"/>
    <w:rsid w:val="00A731BC"/>
    <w:rsid w:val="00A74DC8"/>
    <w:rsid w:val="00A7605D"/>
    <w:rsid w:val="00A81B5D"/>
    <w:rsid w:val="00AA1344"/>
    <w:rsid w:val="00AB5392"/>
    <w:rsid w:val="00AB6750"/>
    <w:rsid w:val="00AB68FE"/>
    <w:rsid w:val="00AC3AB0"/>
    <w:rsid w:val="00AC73AA"/>
    <w:rsid w:val="00AD7932"/>
    <w:rsid w:val="00AF063C"/>
    <w:rsid w:val="00B00649"/>
    <w:rsid w:val="00B01FAA"/>
    <w:rsid w:val="00B112D2"/>
    <w:rsid w:val="00B114DC"/>
    <w:rsid w:val="00B22E5B"/>
    <w:rsid w:val="00B24DBF"/>
    <w:rsid w:val="00B47C84"/>
    <w:rsid w:val="00B55FE0"/>
    <w:rsid w:val="00B564B1"/>
    <w:rsid w:val="00B70804"/>
    <w:rsid w:val="00B72296"/>
    <w:rsid w:val="00B82223"/>
    <w:rsid w:val="00B84447"/>
    <w:rsid w:val="00B92E19"/>
    <w:rsid w:val="00B952A1"/>
    <w:rsid w:val="00B95609"/>
    <w:rsid w:val="00BB7B67"/>
    <w:rsid w:val="00BC1F3F"/>
    <w:rsid w:val="00BC2A64"/>
    <w:rsid w:val="00BD0A16"/>
    <w:rsid w:val="00BE2DA2"/>
    <w:rsid w:val="00BE5108"/>
    <w:rsid w:val="00C049DD"/>
    <w:rsid w:val="00C06437"/>
    <w:rsid w:val="00C1423D"/>
    <w:rsid w:val="00C236F5"/>
    <w:rsid w:val="00C2768A"/>
    <w:rsid w:val="00C520B7"/>
    <w:rsid w:val="00C547A7"/>
    <w:rsid w:val="00C6009D"/>
    <w:rsid w:val="00C607FD"/>
    <w:rsid w:val="00C628B3"/>
    <w:rsid w:val="00C67EB4"/>
    <w:rsid w:val="00C72C1A"/>
    <w:rsid w:val="00C74EC1"/>
    <w:rsid w:val="00C83630"/>
    <w:rsid w:val="00C84E3A"/>
    <w:rsid w:val="00CB320D"/>
    <w:rsid w:val="00CB7865"/>
    <w:rsid w:val="00CC783D"/>
    <w:rsid w:val="00CD3979"/>
    <w:rsid w:val="00CE751D"/>
    <w:rsid w:val="00CF78B2"/>
    <w:rsid w:val="00D0783E"/>
    <w:rsid w:val="00D25928"/>
    <w:rsid w:val="00D3343D"/>
    <w:rsid w:val="00D36AAE"/>
    <w:rsid w:val="00D45260"/>
    <w:rsid w:val="00D66780"/>
    <w:rsid w:val="00D7147F"/>
    <w:rsid w:val="00D72E5A"/>
    <w:rsid w:val="00DA3AF7"/>
    <w:rsid w:val="00DB2B99"/>
    <w:rsid w:val="00DB3B5A"/>
    <w:rsid w:val="00DC4462"/>
    <w:rsid w:val="00DD4EF0"/>
    <w:rsid w:val="00DE2A5E"/>
    <w:rsid w:val="00DE4BD9"/>
    <w:rsid w:val="00DF4320"/>
    <w:rsid w:val="00E045A2"/>
    <w:rsid w:val="00E04951"/>
    <w:rsid w:val="00E13915"/>
    <w:rsid w:val="00E14AC1"/>
    <w:rsid w:val="00E25B36"/>
    <w:rsid w:val="00E876CC"/>
    <w:rsid w:val="00E87D6C"/>
    <w:rsid w:val="00E91241"/>
    <w:rsid w:val="00E92A7D"/>
    <w:rsid w:val="00E97CBA"/>
    <w:rsid w:val="00EC364E"/>
    <w:rsid w:val="00EC705D"/>
    <w:rsid w:val="00ED23B7"/>
    <w:rsid w:val="00ED24D7"/>
    <w:rsid w:val="00F27C14"/>
    <w:rsid w:val="00F307DB"/>
    <w:rsid w:val="00F30EDD"/>
    <w:rsid w:val="00F45953"/>
    <w:rsid w:val="00F54162"/>
    <w:rsid w:val="00F668CB"/>
    <w:rsid w:val="00F964E2"/>
    <w:rsid w:val="00FA2705"/>
    <w:rsid w:val="00FA2FD9"/>
    <w:rsid w:val="00FB3CB5"/>
    <w:rsid w:val="00FB700E"/>
    <w:rsid w:val="00FC03B1"/>
    <w:rsid w:val="00FE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4FC223"/>
  <w15:docId w15:val="{BF7879AE-EBD3-46E2-9315-8C834E9E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8FE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2B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DB2B9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3E29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5"/>
    <w:uiPriority w:val="99"/>
    <w:rsid w:val="003E29E9"/>
    <w:rPr>
      <w:kern w:val="2"/>
      <w:szCs w:val="22"/>
    </w:rPr>
  </w:style>
  <w:style w:type="paragraph" w:styleId="a6">
    <w:name w:val="footer"/>
    <w:basedOn w:val="a"/>
    <w:link w:val="Char0"/>
    <w:uiPriority w:val="99"/>
    <w:unhideWhenUsed/>
    <w:rsid w:val="003E29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6"/>
    <w:uiPriority w:val="99"/>
    <w:rsid w:val="003E29E9"/>
    <w:rPr>
      <w:kern w:val="2"/>
      <w:szCs w:val="22"/>
    </w:rPr>
  </w:style>
  <w:style w:type="paragraph" w:customStyle="1" w:styleId="a7">
    <w:name w:val="바탕글"/>
    <w:rsid w:val="000F6A6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 w:eastAsia="바탕체" w:hAnsi="Times New Roman"/>
      <w:color w:val="000000"/>
    </w:rPr>
  </w:style>
  <w:style w:type="paragraph" w:styleId="a8">
    <w:name w:val="Balloon Text"/>
    <w:basedOn w:val="a"/>
    <w:link w:val="Char1"/>
    <w:uiPriority w:val="99"/>
    <w:semiHidden/>
    <w:unhideWhenUsed/>
    <w:rsid w:val="00597455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597455"/>
    <w:rPr>
      <w:rFonts w:ascii="맑은 고딕" w:eastAsia="맑은 고딕" w:hAnsi="맑은 고딕" w:cs="Times New Roman"/>
      <w:kern w:val="2"/>
      <w:sz w:val="18"/>
      <w:szCs w:val="18"/>
    </w:rPr>
  </w:style>
  <w:style w:type="paragraph" w:styleId="a9">
    <w:name w:val="Normal (Web)"/>
    <w:basedOn w:val="a"/>
    <w:uiPriority w:val="99"/>
    <w:unhideWhenUsed/>
    <w:rsid w:val="0071662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4470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4509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57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228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7001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4419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1993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1576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2071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7192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68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48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792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1534321\Desktop\&#50577;&#50696;&#49836;_2017\&#44368;&#50977;&#54028;&#53944;\&#48277;&#51221;&#44368;&#50977;(&#49324;&#50725;)\&#52712;&#54633;(2017)\&#49328;&#50629;&#50504;&#51204;&#48372;&#44148;\9&#50900;\&#49436;&#48512;&#49324;&#50629;&#48512;\&#51228;&#51452;\17_9&#50900;_&#49328;&#50629;&#50504;&#51204;&#48372;&#44148;&#44368;&#50977;&#51068;&#51648;_&#51228;&#51452;%20(1)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9E167C-65D4-444B-8BC7-1AA089957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17_9월_산업안전보건교육일지_제주 (1).dot</Template>
  <TotalTime>72</TotalTime>
  <Pages>3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create human management</Company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11534321</dc:creator>
  <cp:lastModifiedBy>상우 박</cp:lastModifiedBy>
  <cp:revision>27</cp:revision>
  <cp:lastPrinted>2026-01-13T08:14:00Z</cp:lastPrinted>
  <dcterms:created xsi:type="dcterms:W3CDTF">2026-01-08T07:26:00Z</dcterms:created>
  <dcterms:modified xsi:type="dcterms:W3CDTF">2026-03-26T04:24:00Z</dcterms:modified>
</cp:coreProperties>
</file>