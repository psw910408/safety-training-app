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DB2B99" w:rsidRPr="00D0783E" w14:paraId="36B12668" w14:textId="77777777" w:rsidTr="00E14AC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38CBF33E" w:rsidR="00FB3CB5" w:rsidRPr="00E14AC1" w:rsidRDefault="00E14AC1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t>{{현장명}}</w:t>
                  </w:r>
                </w:p>
                <w:p w14:paraId="6F0D4DBF" w14:textId="3FF24095" w:rsidR="00DB2B99" w:rsidRPr="0096427B" w:rsidRDefault="0096427B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신규채용시 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6C6C803C" w14:textId="77777777" w:rsidR="00DB2B99" w:rsidRPr="0096427B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3ADAB830" w:rsidR="00DB2B99" w:rsidRPr="00E14AC1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</w:t>
                  </w:r>
                  <w:proofErr w:type="gramEnd"/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</w:t>
                  </w:r>
                  <w:proofErr w:type="gramStart"/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</w:t>
                  </w:r>
                  <w:proofErr w:type="gramEnd"/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E14AC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1725F38C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739FD2C1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DB2B99" w:rsidRPr="00D0783E" w14:paraId="2CC9E1C6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1.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신규채용시 교육(8시간 이상)</w:t>
                  </w:r>
                </w:p>
                <w:p w14:paraId="406C0299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3.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특별안전보건 교육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0AAC82A0" w14:textId="77777777" w:rsidR="00DB2B99" w:rsidRPr="0096427B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5. </w:t>
                  </w:r>
                  <w:proofErr w:type="gramStart"/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기타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</w:t>
                  </w:r>
                  <w:proofErr w:type="gramEnd"/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2.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DB2B99" w:rsidRPr="00D0783E" w14:paraId="62DEE109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14AC1" w:rsidRPr="00D0783E" w14:paraId="1BA832F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1A545CD" w14:textId="303B12D7" w:rsidR="00E14AC1" w:rsidRPr="00E14AC1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6C73ABC7" w14:textId="53B43DF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36D3A9C9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231336BB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07B577AA" w14:textId="6D5ED212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7BC7AAA" w14:textId="2C0DC8DD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7C1485B0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6DE233E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1252EC4F" w14:textId="2EFD5D4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24040C9" w14:textId="624AC5A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3894BA45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2F2D4F8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255A7408" w:rsidR="003F19D1" w:rsidRPr="00C6009D" w:rsidRDefault="0096427B" w:rsidP="00354298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채용시 교육(근로자)</w:t>
                  </w:r>
                </w:p>
              </w:tc>
            </w:tr>
            <w:tr w:rsidR="003F19D1" w:rsidRPr="00D0783E" w14:paraId="734A04C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1188FEF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1. 산업안전 및 산업재해 예방에 관한 사항</w:t>
                  </w:r>
                </w:p>
                <w:p w14:paraId="257D8D7C" w14:textId="2B55616D" w:rsidR="0063160E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 xml:space="preserve">   (화재∙폭발 사고 발생 시 대피에 관한 사항을 포함한다)</w:t>
                  </w:r>
                </w:p>
                <w:p w14:paraId="518FD967" w14:textId="22F08818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2. 산업보건 및 건강장해 예방에 관한 사항</w:t>
                  </w:r>
                </w:p>
                <w:p w14:paraId="5BA3B91F" w14:textId="7106CCC4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3. 위험성 평가에 관한 사항</w:t>
                  </w:r>
                </w:p>
                <w:p w14:paraId="62C97D08" w14:textId="77777777" w:rsidR="00354298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산업안전보건법령 및 산업재해보상보험 제도에 관한 사항</w:t>
                  </w:r>
                </w:p>
                <w:p w14:paraId="10506EEC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직무스트레스 예방 및 관리에 관한 사항</w:t>
                  </w:r>
                </w:p>
                <w:p w14:paraId="6E503CE6" w14:textId="77777777" w:rsidR="0096427B" w:rsidRDefault="0096427B" w:rsidP="0096427B">
                  <w:pPr>
                    <w:wordWrap/>
                    <w:adjustRightInd w:val="0"/>
                    <w:ind w:left="480" w:hangingChars="200" w:hanging="48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직장 내 괴롭힘, 고객의 폭언 등으로 인한 건강장해 예방 및</w:t>
                  </w:r>
                </w:p>
                <w:p w14:paraId="78D53FAD" w14:textId="173D488E" w:rsidR="0096427B" w:rsidRPr="0096427B" w:rsidRDefault="0096427B" w:rsidP="0096427B">
                  <w:pPr>
                    <w:wordWrap/>
                    <w:adjustRightInd w:val="0"/>
                    <w:ind w:firstLineChars="100" w:firstLine="20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 w:hint="eastAsia"/>
                      <w:color w:val="FFFFFF" w:themeColor="background1"/>
                      <w:kern w:val="0"/>
                      <w:szCs w:val="20"/>
                    </w:rPr>
                    <w:t>1</w:t>
                  </w: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관리에 관한 사항</w:t>
                  </w:r>
                </w:p>
                <w:p w14:paraId="2BE29FF1" w14:textId="62A1CDF2" w:rsid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7.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기계.기구의</w:t>
                  </w:r>
                  <w:proofErr w:type="gramEnd"/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 xml:space="preserve"> 위험성과 작업의 순서 및 동선에 관한 사항</w:t>
                  </w:r>
                </w:p>
                <w:p w14:paraId="56F378C1" w14:textId="7466AA15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8.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작업 개시 전 점검에 관한 사항</w:t>
                  </w:r>
                </w:p>
                <w:p w14:paraId="4B896E63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9. 정리정돈 및 청소에 관한 사항</w:t>
                  </w:r>
                </w:p>
                <w:p w14:paraId="79DA3217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10. 사고 발생 시 긴급조치에 관한 사항</w:t>
                  </w:r>
                </w:p>
                <w:p w14:paraId="5CA9A5C9" w14:textId="7B2948C9" w:rsidR="0096427B" w:rsidRPr="00C6009D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11. 물질안전보건자료에 관한 사항</w:t>
                  </w:r>
                </w:p>
              </w:tc>
            </w:tr>
            <w:tr w:rsidR="007C3C41" w:rsidRPr="00D0783E" w14:paraId="5A2DE88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0D5F18C8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2E97B748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6AA3F26A" w:rsidR="007C3C41" w:rsidRPr="0096427B" w:rsidRDefault="007C3C41" w:rsidP="00D3343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77777777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429CA3AF" w:rsidR="00C6009D" w:rsidRPr="0096427B" w:rsidRDefault="0096427B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근로자 채용시 교육 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5B19B7C9" w:rsidR="00C6009D" w:rsidRPr="0096427B" w:rsidRDefault="00E14AC1" w:rsidP="00E14AC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="00C6009D"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="00C6009D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</w:t>
            </w:r>
            <w:r w:rsidR="00EC364E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proofErr w:type="gramStart"/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</w:t>
            </w:r>
            <w:proofErr w:type="gramEnd"/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직군1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직군2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</w:tr>
      <w:tr w:rsidR="00B952A1" w:rsidRPr="0096427B" w14:paraId="0E274AC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0E5B38C7" w:rsidR="00B952A1" w:rsidRPr="0096427B" w:rsidRDefault="00C1423D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747B8A0B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직군3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5A1ACD09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이름1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690C0CFD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 w:rsidR="00C1423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5CD7C0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68BB3" w14:textId="69D1846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A21F9" w14:textId="74BF4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1189F66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AB4B94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6A2C667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63804" w14:textId="47937E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BA49" w14:textId="31EF62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5C9DEF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5BF99C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84AE09" w14:textId="477F8EA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7B3D" w14:textId="5530AD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25D0C56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C536A18" w14:textId="77777777" w:rsidTr="000050AF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4462C7E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14A0E" w14:textId="3057D59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EAA8" w14:textId="5CF4A48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005877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11EDE44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4D0ED" w14:textId="6EC7F8C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C866" w14:textId="3BCAD1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038FB9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0D3798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1C9BD45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A034" w14:textId="364B07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BA50" w14:textId="6D3F73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34A9B2D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6E5B5B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E69F38" w14:textId="47AA9E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6F7D0" w14:textId="1708CC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08A0AC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F6849C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212EDFC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64FB5" w14:textId="3F3AA0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A04E" w14:textId="593AC8E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7760D7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41CD34B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57F951" w14:textId="6C290FC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6646" w14:textId="0C2B17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7786DF2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A6BAF69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1E4AE58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8592E" w14:textId="75F187F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DD00" w14:textId="01D8D1B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473CC8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786C04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DB5DE5" w14:textId="7D2A5B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E1E36" w14:textId="3F24ADB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7E4F315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1FA085A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3A5339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706B" w14:textId="0D4844C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A36C" w14:textId="7E047D4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4DF9AA3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63031E1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E32660" w14:textId="7C3A00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3EAA5" w14:textId="793EE0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5D113C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B3F911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25C010C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89D2B" w14:textId="604850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26877" w14:textId="4AF6272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28832A2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09A7801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2EB80B" w14:textId="2C17A61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75C8E" w14:textId="291880F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582F49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713BF7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5451259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686A" w14:textId="3314BF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A9F53" w14:textId="3025BEC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513D1A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79E9398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198C39" w14:textId="260BDE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5766" w14:textId="2C5DD0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224AD86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9EFD0A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481D117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EC89" w14:textId="46529B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D3D14" w14:textId="1E4B35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3E109C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035208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8EAEDA" w14:textId="4992913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A5FB" w14:textId="2597BF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307222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C27480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1E34C24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7395C" w14:textId="191369D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47A0" w14:textId="508BAA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6A1F5EF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7D2D4E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0EBFE4" w14:textId="58A99CA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8E7C" w14:textId="5D6076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16DAA7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35444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690CE2E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8772" w14:textId="5E12AA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E3DA" w14:textId="7A95C0C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18CFE52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4E1D0BA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8943A3E" w14:textId="63CCC4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3982" w14:textId="0001E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7DECC9A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A03C5E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2E6A512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150FD" w14:textId="23058F1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F911" w14:textId="6998B9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0D1B40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4B543D5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B5CD39" w14:textId="1640E89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EB468" w14:textId="3C39F3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418F945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0CA659F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3FB706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0E4E" w14:textId="7B9D8A4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B42E" w14:textId="36BC94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274FAD6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79C2E7C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5A2A9D" w14:textId="1251F3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CDF5" w14:textId="425D59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53280BE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B9E141C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6B8EA4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EC527" w14:textId="1DBB81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3452" w14:textId="5FE98C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65CF61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4541E88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94C72B6" w14:textId="616743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A0A9" w14:textId="2E35CF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6D032F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422A1E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5A5ACA4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E6B86" w14:textId="0F02FAD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FC979" w14:textId="754FBC9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3D6561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0C83326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23C40" w14:textId="7EBD66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E2D5C" w14:textId="431B05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5191028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EFA9DD8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680E00A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AA3DC" w14:textId="4EECA41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EED6" w14:textId="33F4BC6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005E12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20326B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5B5940" w14:textId="30E083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BD539" w14:textId="2867CA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431F72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B77DC3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7C3B9C6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E392A" w14:textId="14A329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3C738" w14:textId="6AA345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67600B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494730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E012FE" w14:textId="018D88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56B20" w14:textId="7DBE1D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3031B37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5CFABD7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15EBC27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D118" w14:textId="3C3C08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6314" w14:textId="5893E1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526A71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4B247DE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3D6ACC" w14:textId="57C200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6CFAE" w14:textId="078D6E0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2DC8B32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E81BC4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108FCE6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7603" w14:textId="3F44E53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D1CC4" w14:textId="3451C02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6617A64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51FEBA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3BCBEE" w14:textId="710EAE2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1C43" w14:textId="02F44B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489479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E85960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77EE45B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3EC50" w14:textId="2E1F58A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A509" w14:textId="7B3151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511A5B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3452C59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9E632E" w14:textId="5472F4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FC596" w14:textId="288D6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5B3C04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BA3465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0AF4964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39B0D" w14:textId="223ED2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039C3" w14:textId="0929C3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03986A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6672F28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456672" w14:textId="50106DA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1588" w14:textId="4A483B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5923B79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D9B748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643703A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1B85" w14:textId="3E6AA1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8AB3C" w14:textId="666150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5F0F3B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62CEA8C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6B65B9" w14:textId="030336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453F" w14:textId="06DDB8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214C4AC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46067F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2D94FFC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2665" w14:textId="64277C2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1F29E" w14:textId="3308656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1BB969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2D2E2A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90E084" w14:textId="1982F70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168D" w14:textId="1EE3857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2D5131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9344431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48255FC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0BF3EF" w14:textId="71C0EE7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A9A1376" w14:textId="316103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59D3E76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5F1C41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2EA058A4" w14:textId="4B452EC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8755AED" w14:textId="1F16DD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504C6DA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73B1A0E7" w:rsidR="00C74EC1" w:rsidRPr="00EC364E" w:rsidRDefault="00EC364E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근로자 채용시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7DE43A5D" w:rsidR="00C74EC1" w:rsidRPr="007A2948" w:rsidRDefault="000752B8" w:rsidP="008C0CC8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일자 :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0DF48D3B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3ABB984D" w:rsidR="00C74EC1" w:rsidRPr="00817FA4" w:rsidRDefault="00817FA4" w:rsidP="00817FA4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141744F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6770EFEF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1F23097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61490106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BCAB541" w14:textId="77777777" w:rsidR="00FE4F3E" w:rsidRDefault="00C6009D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sectPr w:rsidR="00FE4F3E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966E6" w14:textId="77777777" w:rsidR="009A6B69" w:rsidRDefault="009A6B69" w:rsidP="003E29E9">
      <w:r>
        <w:separator/>
      </w:r>
    </w:p>
  </w:endnote>
  <w:endnote w:type="continuationSeparator" w:id="0">
    <w:p w14:paraId="411AD3AB" w14:textId="77777777" w:rsidR="009A6B69" w:rsidRDefault="009A6B69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YDVYGOStd33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4415D" w14:textId="77777777" w:rsidR="009A6B69" w:rsidRDefault="009A6B69" w:rsidP="003E29E9">
      <w:r>
        <w:separator/>
      </w:r>
    </w:p>
  </w:footnote>
  <w:footnote w:type="continuationSeparator" w:id="0">
    <w:p w14:paraId="452FBEE6" w14:textId="77777777" w:rsidR="009A6B69" w:rsidRDefault="009A6B69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4A74"/>
    <w:rsid w:val="00015DD6"/>
    <w:rsid w:val="0002431B"/>
    <w:rsid w:val="00024460"/>
    <w:rsid w:val="00026631"/>
    <w:rsid w:val="00032455"/>
    <w:rsid w:val="00043188"/>
    <w:rsid w:val="0004606A"/>
    <w:rsid w:val="000752B8"/>
    <w:rsid w:val="00077045"/>
    <w:rsid w:val="00082A31"/>
    <w:rsid w:val="0008305F"/>
    <w:rsid w:val="000A06F6"/>
    <w:rsid w:val="000B1716"/>
    <w:rsid w:val="000B1BD3"/>
    <w:rsid w:val="000C1260"/>
    <w:rsid w:val="000C1365"/>
    <w:rsid w:val="000D10C5"/>
    <w:rsid w:val="000F1F72"/>
    <w:rsid w:val="000F6A67"/>
    <w:rsid w:val="001170C1"/>
    <w:rsid w:val="00145BCB"/>
    <w:rsid w:val="00163DA3"/>
    <w:rsid w:val="001714A6"/>
    <w:rsid w:val="00181BE4"/>
    <w:rsid w:val="00182669"/>
    <w:rsid w:val="001915AC"/>
    <w:rsid w:val="00195C96"/>
    <w:rsid w:val="001A3116"/>
    <w:rsid w:val="001A72EC"/>
    <w:rsid w:val="001B57B6"/>
    <w:rsid w:val="0020090E"/>
    <w:rsid w:val="00217F10"/>
    <w:rsid w:val="00252A54"/>
    <w:rsid w:val="00253269"/>
    <w:rsid w:val="00262052"/>
    <w:rsid w:val="00287E25"/>
    <w:rsid w:val="00291539"/>
    <w:rsid w:val="002B01B5"/>
    <w:rsid w:val="002B251A"/>
    <w:rsid w:val="002B5F70"/>
    <w:rsid w:val="002C28DC"/>
    <w:rsid w:val="002D7A98"/>
    <w:rsid w:val="002F4BFD"/>
    <w:rsid w:val="00305853"/>
    <w:rsid w:val="00354298"/>
    <w:rsid w:val="0036581A"/>
    <w:rsid w:val="00377624"/>
    <w:rsid w:val="00380E90"/>
    <w:rsid w:val="00385848"/>
    <w:rsid w:val="003C238D"/>
    <w:rsid w:val="003D6F3C"/>
    <w:rsid w:val="003E29E9"/>
    <w:rsid w:val="003E30BA"/>
    <w:rsid w:val="003E54C7"/>
    <w:rsid w:val="003E65C1"/>
    <w:rsid w:val="003F19D1"/>
    <w:rsid w:val="003F2A1A"/>
    <w:rsid w:val="003F6D6E"/>
    <w:rsid w:val="00434A2A"/>
    <w:rsid w:val="00441489"/>
    <w:rsid w:val="00445C28"/>
    <w:rsid w:val="00457BAA"/>
    <w:rsid w:val="004606AE"/>
    <w:rsid w:val="00465127"/>
    <w:rsid w:val="00467046"/>
    <w:rsid w:val="0047225A"/>
    <w:rsid w:val="004826B2"/>
    <w:rsid w:val="00486C15"/>
    <w:rsid w:val="0049122C"/>
    <w:rsid w:val="00493D5A"/>
    <w:rsid w:val="004B552E"/>
    <w:rsid w:val="004B57A5"/>
    <w:rsid w:val="004C5D19"/>
    <w:rsid w:val="004C778A"/>
    <w:rsid w:val="004D6998"/>
    <w:rsid w:val="004E5549"/>
    <w:rsid w:val="0053037F"/>
    <w:rsid w:val="00537015"/>
    <w:rsid w:val="00546593"/>
    <w:rsid w:val="005655AA"/>
    <w:rsid w:val="00597455"/>
    <w:rsid w:val="005A7ACB"/>
    <w:rsid w:val="005C3F8A"/>
    <w:rsid w:val="005C4531"/>
    <w:rsid w:val="005C643A"/>
    <w:rsid w:val="005D19E3"/>
    <w:rsid w:val="005D4300"/>
    <w:rsid w:val="00607D0D"/>
    <w:rsid w:val="0063160E"/>
    <w:rsid w:val="006524F6"/>
    <w:rsid w:val="00661BDE"/>
    <w:rsid w:val="006636E4"/>
    <w:rsid w:val="00672605"/>
    <w:rsid w:val="0069083F"/>
    <w:rsid w:val="006A0036"/>
    <w:rsid w:val="006A6052"/>
    <w:rsid w:val="006B3598"/>
    <w:rsid w:val="0071662C"/>
    <w:rsid w:val="007261A4"/>
    <w:rsid w:val="007339B0"/>
    <w:rsid w:val="007463D8"/>
    <w:rsid w:val="00771A28"/>
    <w:rsid w:val="00772E4A"/>
    <w:rsid w:val="007767DE"/>
    <w:rsid w:val="007A06E5"/>
    <w:rsid w:val="007A2948"/>
    <w:rsid w:val="007A56DC"/>
    <w:rsid w:val="007C3C41"/>
    <w:rsid w:val="007D704E"/>
    <w:rsid w:val="007E5BAB"/>
    <w:rsid w:val="007E5EBF"/>
    <w:rsid w:val="00802931"/>
    <w:rsid w:val="00805112"/>
    <w:rsid w:val="008132E5"/>
    <w:rsid w:val="00815111"/>
    <w:rsid w:val="00816136"/>
    <w:rsid w:val="00816E70"/>
    <w:rsid w:val="00817FA4"/>
    <w:rsid w:val="008209CF"/>
    <w:rsid w:val="0082601F"/>
    <w:rsid w:val="00832909"/>
    <w:rsid w:val="00833B8E"/>
    <w:rsid w:val="0083407F"/>
    <w:rsid w:val="00835E52"/>
    <w:rsid w:val="008378E3"/>
    <w:rsid w:val="00860841"/>
    <w:rsid w:val="008819DA"/>
    <w:rsid w:val="008821D3"/>
    <w:rsid w:val="008A4521"/>
    <w:rsid w:val="008A74F1"/>
    <w:rsid w:val="008C0CC8"/>
    <w:rsid w:val="008F261F"/>
    <w:rsid w:val="008F4FFB"/>
    <w:rsid w:val="008F76B8"/>
    <w:rsid w:val="009041ED"/>
    <w:rsid w:val="00905214"/>
    <w:rsid w:val="009146E4"/>
    <w:rsid w:val="0091485A"/>
    <w:rsid w:val="0092478B"/>
    <w:rsid w:val="0093099A"/>
    <w:rsid w:val="00947943"/>
    <w:rsid w:val="00950A55"/>
    <w:rsid w:val="0096427B"/>
    <w:rsid w:val="00974EA6"/>
    <w:rsid w:val="0098251B"/>
    <w:rsid w:val="009831EC"/>
    <w:rsid w:val="00986D73"/>
    <w:rsid w:val="009A6B69"/>
    <w:rsid w:val="009B59ED"/>
    <w:rsid w:val="009C2097"/>
    <w:rsid w:val="009C3694"/>
    <w:rsid w:val="009D5938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7D86"/>
    <w:rsid w:val="00A206ED"/>
    <w:rsid w:val="00A30313"/>
    <w:rsid w:val="00A30D16"/>
    <w:rsid w:val="00A42BD0"/>
    <w:rsid w:val="00A44660"/>
    <w:rsid w:val="00A461A9"/>
    <w:rsid w:val="00A50A30"/>
    <w:rsid w:val="00A62B5E"/>
    <w:rsid w:val="00A70716"/>
    <w:rsid w:val="00A74DC8"/>
    <w:rsid w:val="00A7605D"/>
    <w:rsid w:val="00A81B5D"/>
    <w:rsid w:val="00AA1344"/>
    <w:rsid w:val="00AB5392"/>
    <w:rsid w:val="00AB6750"/>
    <w:rsid w:val="00AB68FE"/>
    <w:rsid w:val="00AC3AB0"/>
    <w:rsid w:val="00AC73AA"/>
    <w:rsid w:val="00AD7932"/>
    <w:rsid w:val="00AF063C"/>
    <w:rsid w:val="00B00649"/>
    <w:rsid w:val="00B01FAA"/>
    <w:rsid w:val="00B112D2"/>
    <w:rsid w:val="00B114DC"/>
    <w:rsid w:val="00B22E5B"/>
    <w:rsid w:val="00B24DBF"/>
    <w:rsid w:val="00B47C84"/>
    <w:rsid w:val="00B55FE0"/>
    <w:rsid w:val="00B564B1"/>
    <w:rsid w:val="00B70804"/>
    <w:rsid w:val="00B72296"/>
    <w:rsid w:val="00B82223"/>
    <w:rsid w:val="00B84447"/>
    <w:rsid w:val="00B92E19"/>
    <w:rsid w:val="00B952A1"/>
    <w:rsid w:val="00BB7B67"/>
    <w:rsid w:val="00BC1F3F"/>
    <w:rsid w:val="00BC2A64"/>
    <w:rsid w:val="00BD0A16"/>
    <w:rsid w:val="00BE2DA2"/>
    <w:rsid w:val="00BE5108"/>
    <w:rsid w:val="00C049DD"/>
    <w:rsid w:val="00C06437"/>
    <w:rsid w:val="00C1423D"/>
    <w:rsid w:val="00C236F5"/>
    <w:rsid w:val="00C2768A"/>
    <w:rsid w:val="00C520B7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B320D"/>
    <w:rsid w:val="00CB7865"/>
    <w:rsid w:val="00CC783D"/>
    <w:rsid w:val="00CD3979"/>
    <w:rsid w:val="00CE751D"/>
    <w:rsid w:val="00CF78B2"/>
    <w:rsid w:val="00D0783E"/>
    <w:rsid w:val="00D25928"/>
    <w:rsid w:val="00D3343D"/>
    <w:rsid w:val="00D36AAE"/>
    <w:rsid w:val="00D45260"/>
    <w:rsid w:val="00D66780"/>
    <w:rsid w:val="00D7147F"/>
    <w:rsid w:val="00D72E5A"/>
    <w:rsid w:val="00DA3AF7"/>
    <w:rsid w:val="00DB2B99"/>
    <w:rsid w:val="00DC4462"/>
    <w:rsid w:val="00DD4EF0"/>
    <w:rsid w:val="00DE2A5E"/>
    <w:rsid w:val="00DE4BD9"/>
    <w:rsid w:val="00DF4320"/>
    <w:rsid w:val="00E045A2"/>
    <w:rsid w:val="00E04951"/>
    <w:rsid w:val="00E13915"/>
    <w:rsid w:val="00E14AC1"/>
    <w:rsid w:val="00E25B36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F27C14"/>
    <w:rsid w:val="00F307DB"/>
    <w:rsid w:val="00F30EDD"/>
    <w:rsid w:val="00F45953"/>
    <w:rsid w:val="00F54162"/>
    <w:rsid w:val="00F668CB"/>
    <w:rsid w:val="00F964E2"/>
    <w:rsid w:val="00FA2705"/>
    <w:rsid w:val="00FA2FD9"/>
    <w:rsid w:val="00FB3CB5"/>
    <w:rsid w:val="00FC03B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60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20</cp:revision>
  <cp:lastPrinted>2026-01-13T08:14:00Z</cp:lastPrinted>
  <dcterms:created xsi:type="dcterms:W3CDTF">2026-01-08T07:26:00Z</dcterms:created>
  <dcterms:modified xsi:type="dcterms:W3CDTF">2026-03-25T04:07:00Z</dcterms:modified>
</cp:coreProperties>
</file>