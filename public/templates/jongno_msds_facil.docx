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DB2B99" w:rsidRPr="00C83630" w14:paraId="213A6631" w14:textId="77777777" w:rsidTr="006A6052">
        <w:trPr>
          <w:trHeight w:val="13879"/>
        </w:trPr>
        <w:tc>
          <w:tcPr>
            <w:tcW w:w="9728" w:type="dxa"/>
          </w:tcPr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351"/>
              <w:gridCol w:w="1612"/>
              <w:gridCol w:w="406"/>
              <w:gridCol w:w="971"/>
              <w:gridCol w:w="975"/>
              <w:gridCol w:w="18"/>
              <w:gridCol w:w="239"/>
              <w:gridCol w:w="162"/>
              <w:gridCol w:w="456"/>
              <w:gridCol w:w="658"/>
              <w:gridCol w:w="481"/>
              <w:gridCol w:w="398"/>
              <w:gridCol w:w="1552"/>
            </w:tblGrid>
            <w:tr w:rsidR="00DB2B99" w:rsidRPr="00D0783E" w14:paraId="36B12668" w14:textId="77777777" w:rsidTr="00E14AC1">
              <w:trPr>
                <w:trHeight w:val="490"/>
              </w:trPr>
              <w:tc>
                <w:tcPr>
                  <w:tcW w:w="5734" w:type="dxa"/>
                  <w:gridSpan w:val="8"/>
                  <w:vMerge w:val="restart"/>
                  <w:tcBorders>
                    <w:bottom w:val="single" w:sz="4" w:space="0" w:color="000000"/>
                  </w:tcBorders>
                </w:tcPr>
                <w:p w14:paraId="07E4C95B" w14:textId="38CBF33E" w:rsidR="00FB3CB5" w:rsidRPr="00E14AC1" w:rsidRDefault="00E14AC1" w:rsidP="00FB3CB5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  <w:t>{{현장명}}</w:t>
                  </w:r>
                </w:p>
                <w:p w14:paraId="6F0D4DBF" w14:textId="129FC114" w:rsidR="00DB2B99" w:rsidRPr="0096427B" w:rsidRDefault="001C50AE" w:rsidP="000B1716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0"/>
                      <w:szCs w:val="3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산업안전보건</w:t>
                  </w:r>
                  <w:r w:rsid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 xml:space="preserve"> </w:t>
                  </w:r>
                  <w:r w:rsidR="00DB2B99" w:rsidRPr="0096427B">
                    <w:rPr>
                      <w:rFonts w:asciiTheme="minorEastAsia" w:eastAsiaTheme="minorEastAsia" w:hAnsiTheme="minorEastAsia" w:hint="eastAsia"/>
                      <w:b/>
                      <w:sz w:val="40"/>
                      <w:szCs w:val="32"/>
                    </w:rPr>
                    <w:t>교육일지</w:t>
                  </w:r>
                </w:p>
                <w:p w14:paraId="6C6C803C" w14:textId="77777777" w:rsidR="00DB2B99" w:rsidRPr="0096427B" w:rsidRDefault="00DB2B99" w:rsidP="00C83630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198074B6" w14:textId="3ADAB830" w:rsidR="00DB2B99" w:rsidRPr="00E14AC1" w:rsidRDefault="00DB2B99" w:rsidP="00354298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36"/>
                    </w:rPr>
                  </w:pP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교육일시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  <w:r w:rsidR="00A74DC8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교육일자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</w:t>
                  </w:r>
                  <w:proofErr w:type="gramStart"/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,</w:t>
                  </w:r>
                  <w:proofErr w:type="gramEnd"/>
                  <w:r w:rsidR="007463D8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{{</w:t>
                  </w:r>
                  <w:r w:rsidR="00E14AC1">
                    <w:rPr>
                      <w:rFonts w:asciiTheme="minorEastAsia" w:eastAsiaTheme="minorEastAsia" w:hAnsiTheme="minorEastAsia" w:hint="eastAsia"/>
                      <w:b/>
                      <w:color w:val="000000" w:themeColor="text1"/>
                      <w:sz w:val="24"/>
                      <w:szCs w:val="24"/>
                    </w:rPr>
                    <w:t>교육시간</w:t>
                  </w:r>
                  <w:r w:rsidR="00E14AC1" w:rsidRPr="00E14AC1">
                    <w:rPr>
                      <w:rFonts w:asciiTheme="minorEastAsia" w:eastAsiaTheme="minorEastAsia" w:hAnsiTheme="minorEastAsia"/>
                      <w:b/>
                      <w:color w:val="000000" w:themeColor="text1"/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456" w:type="dxa"/>
                  <w:vMerge w:val="restart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00A27C8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결</w:t>
                  </w:r>
                </w:p>
                <w:p w14:paraId="50A5104D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  <w:p w14:paraId="676F427F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재</w:t>
                  </w: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256EAE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담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 xml:space="preserve"> </w:t>
                  </w: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당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7DDDC2" w14:textId="77777777" w:rsidR="00DB2B99" w:rsidRPr="0096427B" w:rsidRDefault="00DB2B99" w:rsidP="00BE2DA2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소장</w:t>
                  </w:r>
                  <w:r w:rsidR="00BE2DA2"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/부장</w:t>
                  </w:r>
                </w:p>
              </w:tc>
            </w:tr>
            <w:tr w:rsidR="00DB2B99" w:rsidRPr="00D0783E" w14:paraId="2921CA9D" w14:textId="77777777" w:rsidTr="00E14AC1">
              <w:trPr>
                <w:trHeight w:val="1119"/>
              </w:trPr>
              <w:tc>
                <w:tcPr>
                  <w:tcW w:w="5734" w:type="dxa"/>
                  <w:gridSpan w:val="8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1B2FD5" w14:textId="77777777" w:rsidR="00DB2B99" w:rsidRPr="0096427B" w:rsidRDefault="00DB2B99">
                  <w:pP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6" w:type="dxa"/>
                  <w:vMerge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F06E63B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7" w:type="dxa"/>
                  <w:gridSpan w:val="3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6BB35D6" w14:textId="1725F38C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담당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  <w:tc>
                <w:tcPr>
                  <w:tcW w:w="155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70D0265" w14:textId="739FD2C1" w:rsidR="00DB2B99" w:rsidRPr="0096427B" w:rsidRDefault="000752B8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{%</w:t>
                  </w:r>
                  <w:r w:rsidR="007463D8">
                    <w:rPr>
                      <w:rFonts w:asciiTheme="minorEastAsia" w:eastAsiaTheme="minorEastAsia" w:hAnsiTheme="minorEastAsia" w:hint="eastAsia"/>
                      <w:b/>
                      <w:sz w:val="16"/>
                      <w:szCs w:val="16"/>
                    </w:rPr>
                    <w:t>소장</w:t>
                  </w:r>
                  <w:r w:rsidRPr="000752B8">
                    <w:rPr>
                      <w:rFonts w:asciiTheme="minorEastAsia" w:eastAsiaTheme="minorEastAsia" w:hAnsiTheme="minorEastAsia"/>
                      <w:b/>
                      <w:sz w:val="16"/>
                      <w:szCs w:val="16"/>
                    </w:rPr>
                    <w:t>서명%}</w:t>
                  </w:r>
                </w:p>
              </w:tc>
            </w:tr>
            <w:tr w:rsidR="00DB2B99" w:rsidRPr="00D0783E" w14:paraId="2CC9E1C6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1406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066AE6C" w14:textId="77777777" w:rsidR="00DB2B99" w:rsidRPr="0096427B" w:rsidRDefault="000B1716" w:rsidP="00597455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교육구분</w:t>
                  </w:r>
                </w:p>
              </w:tc>
              <w:tc>
                <w:tcPr>
                  <w:tcW w:w="3964" w:type="dxa"/>
                  <w:gridSpan w:val="4"/>
                  <w:tcBorders>
                    <w:left w:val="double" w:sz="4" w:space="0" w:color="auto"/>
                    <w:right w:val="nil"/>
                  </w:tcBorders>
                  <w:vAlign w:val="center"/>
                </w:tcPr>
                <w:p w14:paraId="4E3E205A" w14:textId="77777777" w:rsidR="00DB2B99" w:rsidRPr="001C50AE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1C50AE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1. </w:t>
                  </w:r>
                  <w:r w:rsidR="00B92E19" w:rsidRPr="001C50AE">
                    <w:rPr>
                      <w:rFonts w:asciiTheme="minorEastAsia" w:eastAsiaTheme="minorEastAsia" w:hAnsiTheme="minorEastAsia" w:hint="eastAsia"/>
                      <w:szCs w:val="20"/>
                    </w:rPr>
                    <w:t>신규채용시 교육(8시간 이상)</w:t>
                  </w:r>
                </w:p>
                <w:p w14:paraId="406C0299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3.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특별안전보건 교육</w:t>
                  </w:r>
                  <w:r w:rsidR="00A74DC8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(2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0AAC82A0" w14:textId="2373941C" w:rsidR="00DB2B99" w:rsidRPr="001C50AE" w:rsidRDefault="00B92E1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b/>
                      <w:bCs/>
                      <w:szCs w:val="20"/>
                    </w:rPr>
                  </w:pPr>
                  <w:r w:rsidRPr="001C50A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 xml:space="preserve">5. </w:t>
                  </w:r>
                  <w:r w:rsidR="001C50AE" w:rsidRPr="001C50AE">
                    <w:rPr>
                      <w:rFonts w:asciiTheme="minorEastAsia" w:eastAsiaTheme="minorEastAsia" w:hAnsiTheme="minorEastAsia" w:hint="eastAsia"/>
                      <w:b/>
                      <w:bCs/>
                      <w:szCs w:val="20"/>
                    </w:rPr>
                    <w:t>MSDS 교육(2시간 이상)</w:t>
                  </w:r>
                </w:p>
              </w:tc>
              <w:tc>
                <w:tcPr>
                  <w:tcW w:w="3964" w:type="dxa"/>
                  <w:gridSpan w:val="8"/>
                  <w:tcBorders>
                    <w:left w:val="nil"/>
                    <w:right w:val="single" w:sz="4" w:space="0" w:color="000000"/>
                  </w:tcBorders>
                  <w:vAlign w:val="center"/>
                </w:tcPr>
                <w:p w14:paraId="171BDBD7" w14:textId="77777777" w:rsidR="00DB2B99" w:rsidRPr="0096427B" w:rsidRDefault="00DB2B99" w:rsidP="000B1716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2.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작업내용 변경시 교육(2시간 이상)</w:t>
                  </w:r>
                </w:p>
                <w:p w14:paraId="22CD84EC" w14:textId="77777777" w:rsidR="00DB2B99" w:rsidRPr="0096427B" w:rsidRDefault="00DB2B99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4. 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정기 안전보건 </w:t>
                  </w:r>
                  <w:r w:rsidR="007C3C41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(월 </w:t>
                  </w:r>
                  <w:r w:rsidR="00B92E19" w:rsidRPr="0096427B">
                    <w:rPr>
                      <w:rFonts w:asciiTheme="minorEastAsia" w:eastAsiaTheme="minorEastAsia" w:hAnsiTheme="minorEastAsia"/>
                      <w:szCs w:val="20"/>
                    </w:rPr>
                    <w:t>2</w:t>
                  </w:r>
                  <w:r w:rsidR="00B92E19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시간 이상)</w:t>
                  </w:r>
                </w:p>
                <w:p w14:paraId="417125F4" w14:textId="77777777" w:rsidR="007C3C41" w:rsidRPr="0096427B" w:rsidRDefault="007C3C41" w:rsidP="007C3C41">
                  <w:pPr>
                    <w:spacing w:line="276" w:lineRule="auto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DB2B99" w:rsidRPr="00D0783E" w14:paraId="62DEE109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57E7447E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교육인원</w:t>
                  </w: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5E3B6E43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구</w:t>
                  </w:r>
                  <w:r w:rsidR="000B1716"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 xml:space="preserve">    </w:t>
                  </w: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분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2901EE09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계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4A15A61C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남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3B926E04" w14:textId="77777777" w:rsidR="00DB2B99" w:rsidRPr="0096427B" w:rsidRDefault="00DB2B99" w:rsidP="000B1716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여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B93743A" w14:textId="77777777" w:rsidR="00DB2B99" w:rsidRPr="0096427B" w:rsidRDefault="00DB2B99" w:rsidP="008A74F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비고</w:t>
                  </w:r>
                </w:p>
              </w:tc>
            </w:tr>
            <w:tr w:rsidR="00E14AC1" w:rsidRPr="00D0783E" w14:paraId="1BA832F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B6BFBCD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18A79FAC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대상자수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71A545CD" w14:textId="303B12D7" w:rsidR="00E14AC1" w:rsidRPr="00E14AC1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bCs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6C73ABC7" w14:textId="53B43DF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2C91D71F" w14:textId="36D3A9C9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 w:rsidRPr="002D34F3"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대상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71F69467" w14:textId="3C06A3F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231336BB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EB74DC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792E7E70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참석자수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07B577AA" w14:textId="6D5ED212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57BC7AAA" w14:textId="2C0DC8DD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74BAB7A7" w14:textId="7C1485B0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참석여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3A247116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E14AC1" w:rsidRPr="00D0783E" w14:paraId="6DE233E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33276054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</w:tc>
              <w:tc>
                <w:tcPr>
                  <w:tcW w:w="1612" w:type="dxa"/>
                  <w:tcBorders>
                    <w:left w:val="double" w:sz="4" w:space="0" w:color="auto"/>
                  </w:tcBorders>
                  <w:vAlign w:val="center"/>
                </w:tcPr>
                <w:p w14:paraId="08A7396E" w14:textId="7777777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Cs w:val="20"/>
                    </w:rPr>
                    <w:t>교육 불참자수</w:t>
                  </w:r>
                </w:p>
              </w:tc>
              <w:tc>
                <w:tcPr>
                  <w:tcW w:w="1377" w:type="dxa"/>
                  <w:gridSpan w:val="2"/>
                  <w:vAlign w:val="center"/>
                </w:tcPr>
                <w:p w14:paraId="1252EC4F" w14:textId="2EFD5D47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불참계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32" w:type="dxa"/>
                  <w:gridSpan w:val="3"/>
                  <w:vAlign w:val="center"/>
                </w:tcPr>
                <w:p w14:paraId="124040C9" w14:textId="624AC5AC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불참남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1276" w:type="dxa"/>
                  <w:gridSpan w:val="3"/>
                  <w:vAlign w:val="center"/>
                </w:tcPr>
                <w:p w14:paraId="46020755" w14:textId="3894BA45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Cs w:val="20"/>
                    </w:rPr>
                    <w:t>불참여</w:t>
                  </w:r>
                  <w:r w:rsidRPr="002D34F3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Cs w:val="20"/>
                    </w:rPr>
                    <w:t>}}</w:t>
                  </w:r>
                </w:p>
              </w:tc>
              <w:tc>
                <w:tcPr>
                  <w:tcW w:w="2431" w:type="dxa"/>
                  <w:gridSpan w:val="3"/>
                  <w:tcBorders>
                    <w:right w:val="single" w:sz="4" w:space="0" w:color="000000"/>
                  </w:tcBorders>
                  <w:vAlign w:val="center"/>
                </w:tcPr>
                <w:p w14:paraId="56E01714" w14:textId="2F2D4F8E" w:rsidR="00E14AC1" w:rsidRPr="0096427B" w:rsidRDefault="00E14AC1" w:rsidP="00E14AC1">
                  <w:pPr>
                    <w:jc w:val="center"/>
                    <w:rPr>
                      <w:rFonts w:asciiTheme="minorEastAsia" w:eastAsiaTheme="minorEastAsia" w:hAnsiTheme="minorEastAsia"/>
                      <w:szCs w:val="20"/>
                    </w:rPr>
                  </w:pPr>
                </w:p>
              </w:tc>
            </w:tr>
            <w:tr w:rsidR="003F19D1" w:rsidRPr="00D0783E" w14:paraId="60AC4763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19ED21DF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교육과목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3939277A" w14:textId="6F6B9EC9" w:rsidR="00D52043" w:rsidRPr="00C6009D" w:rsidRDefault="001C50AE" w:rsidP="00354298">
                  <w:pPr>
                    <w:wordWrap/>
                    <w:adjustRightInd w:val="0"/>
                    <w:jc w:val="left"/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</w:pPr>
                  <w:r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MSDS 교육</w:t>
                  </w:r>
                  <w:r w:rsidR="00D52043">
                    <w:rPr>
                      <w:rFonts w:cs="NanumGothicOTFExtraBold" w:hint="eastAsia"/>
                      <w:bCs/>
                      <w:kern w:val="0"/>
                      <w:sz w:val="24"/>
                      <w:szCs w:val="24"/>
                    </w:rPr>
                    <w:t>(시설)</w:t>
                  </w:r>
                </w:p>
              </w:tc>
            </w:tr>
            <w:tr w:rsidR="003F19D1" w:rsidRPr="00D0783E" w14:paraId="734A04C1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6030"/>
              </w:trPr>
              <w:tc>
                <w:tcPr>
                  <w:tcW w:w="1351" w:type="dxa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4C3B9986" w14:textId="77777777" w:rsidR="003F19D1" w:rsidRPr="0096427B" w:rsidRDefault="003F19D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교육내용</w:t>
                  </w:r>
                </w:p>
              </w:tc>
              <w:tc>
                <w:tcPr>
                  <w:tcW w:w="7928" w:type="dxa"/>
                  <w:gridSpan w:val="12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7D3B84D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1. 대상화학물질의 명칭 또는 제품명</w:t>
                  </w:r>
                </w:p>
                <w:p w14:paraId="361026A1" w14:textId="00089319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2. 취급 제품(</w:t>
                  </w:r>
                  <w:r w:rsidR="006B2E1A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WD40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 外 1</w:t>
                  </w:r>
                  <w:r w:rsidR="006B2E1A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3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개 품목)</w:t>
                  </w:r>
                </w:p>
                <w:p w14:paraId="12E0850F" w14:textId="18FA30F4" w:rsidR="006B2E1A" w:rsidRDefault="006B2E1A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B2E1A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경유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,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주름관구리스,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WD-40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,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 SEALANT-OS-T,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SEALANT-OS-W,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TEC7,</w:t>
                  </w:r>
                </w:p>
                <w:p w14:paraId="25B4389F" w14:textId="6DDD7558" w:rsidR="006B2E1A" w:rsidRDefault="006B2E1A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염소소독제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, </w:t>
                  </w:r>
                  <w:r w:rsidRPr="006B2E1A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로터리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 xml:space="preserve"> 펌프오일, 록타이트 401, HYCOMP 68,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</w:p>
                <w:p w14:paraId="31D379F3" w14:textId="77777777" w:rsidR="006B2E1A" w:rsidRDefault="006B2E1A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FlX-ALL X-TREME POWER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, </w:t>
                  </w:r>
                  <w:r w:rsidRPr="006B2E1A"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>수퍼루브그리스</w:t>
                  </w: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, CHEM-AQUA 31155,</w:t>
                  </w:r>
                </w:p>
                <w:p w14:paraId="7165BB3B" w14:textId="10EB66CD" w:rsidR="006B2E1A" w:rsidRDefault="006B2E1A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6B2E1A">
                    <w:rPr>
                      <w:rFonts w:cs="DINPro-Medium"/>
                      <w:color w:val="000000"/>
                      <w:kern w:val="0"/>
                      <w:sz w:val="22"/>
                    </w:rPr>
                    <w:t>CHEM-AQUA 42171</w:t>
                  </w:r>
                </w:p>
                <w:p w14:paraId="558C7203" w14:textId="3C32514D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3. 물리적</w:t>
                  </w:r>
                  <w:r>
                    <w:rPr>
                      <w:rFonts w:cs="DINPro-Medium" w:hint="eastAsia"/>
                      <w:color w:val="000000"/>
                      <w:kern w:val="0"/>
                      <w:sz w:val="22"/>
                    </w:rPr>
                    <w:t xml:space="preserve"> </w:t>
                  </w: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위험성 및 건강 유해성</w:t>
                  </w:r>
                </w:p>
                <w:p w14:paraId="1C22D839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4. 취급상의 주의사항</w:t>
                  </w:r>
                </w:p>
                <w:p w14:paraId="73575A5E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5. 적절한 보호구</w:t>
                  </w:r>
                </w:p>
                <w:p w14:paraId="40D35CC5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6. 응급조치 요령 및 사고시 대처방법</w:t>
                  </w:r>
                </w:p>
                <w:p w14:paraId="0991D787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7. 물질안전보건자료 및 경고표지를 이해하는 방법</w:t>
                  </w:r>
                </w:p>
                <w:p w14:paraId="0D4817D9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*MSDS의 이해: MSDS 정의, MSDS와 GHS의 차이</w:t>
                  </w:r>
                </w:p>
                <w:p w14:paraId="0541F70C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*적용대상 및 적용제외 대상</w:t>
                  </w:r>
                </w:p>
                <w:p w14:paraId="2A5E9767" w14:textId="77777777" w:rsidR="001C50AE" w:rsidRPr="001C50AE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2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*관련법률 및 규정: 규정개요, 규정내용</w:t>
                  </w:r>
                </w:p>
                <w:p w14:paraId="5CA9A5C9" w14:textId="3F5C2D57" w:rsidR="001C50AE" w:rsidRPr="00C6009D" w:rsidRDefault="001C50AE" w:rsidP="0096427B">
                  <w:pPr>
                    <w:wordWrap/>
                    <w:adjustRightInd w:val="0"/>
                    <w:jc w:val="left"/>
                    <w:rPr>
                      <w:rFonts w:cs="DINPro-Medium"/>
                      <w:color w:val="000000"/>
                      <w:kern w:val="0"/>
                      <w:sz w:val="26"/>
                      <w:szCs w:val="26"/>
                    </w:rPr>
                  </w:pPr>
                  <w:r w:rsidRPr="001C50AE">
                    <w:rPr>
                      <w:rFonts w:cs="DINPro-Medium"/>
                      <w:color w:val="000000"/>
                      <w:kern w:val="0"/>
                      <w:sz w:val="22"/>
                    </w:rPr>
                    <w:t>*항목별 MSDS 이해 및 취급시 주의사항</w:t>
                  </w:r>
                </w:p>
              </w:tc>
            </w:tr>
            <w:tr w:rsidR="007C3C41" w:rsidRPr="00D0783E" w14:paraId="5A2DE88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 w:val="restart"/>
                  <w:tcBorders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79A5602A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b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교육실시자</w:t>
                  </w:r>
                </w:p>
                <w:p w14:paraId="5867156E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b/>
                      <w:sz w:val="22"/>
                    </w:rPr>
                    <w:t>및 장소</w:t>
                  </w: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</w:tcBorders>
                  <w:shd w:val="clear" w:color="auto" w:fill="F2F2F2"/>
                  <w:vAlign w:val="center"/>
                </w:tcPr>
                <w:p w14:paraId="05AE05A4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직책</w:t>
                  </w:r>
                </w:p>
              </w:tc>
              <w:tc>
                <w:tcPr>
                  <w:tcW w:w="1964" w:type="dxa"/>
                  <w:gridSpan w:val="3"/>
                  <w:shd w:val="clear" w:color="auto" w:fill="F2F2F2"/>
                  <w:vAlign w:val="center"/>
                </w:tcPr>
                <w:p w14:paraId="001B0E8B" w14:textId="77777777" w:rsidR="007C3C41" w:rsidRPr="0096427B" w:rsidRDefault="007C3C41" w:rsidP="00385848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성명</w:t>
                  </w:r>
                </w:p>
              </w:tc>
              <w:tc>
                <w:tcPr>
                  <w:tcW w:w="1996" w:type="dxa"/>
                  <w:gridSpan w:val="5"/>
                  <w:shd w:val="clear" w:color="auto" w:fill="F2F2F2"/>
                  <w:vAlign w:val="center"/>
                </w:tcPr>
                <w:p w14:paraId="2909932F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교육실시장소</w:t>
                  </w:r>
                </w:p>
              </w:tc>
              <w:tc>
                <w:tcPr>
                  <w:tcW w:w="1950" w:type="dxa"/>
                  <w:gridSpan w:val="2"/>
                  <w:tcBorders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F603DC0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비고</w:t>
                  </w:r>
                </w:p>
              </w:tc>
            </w:tr>
            <w:tr w:rsidR="007C3C41" w:rsidRPr="00D0783E" w14:paraId="50A753B2" w14:textId="77777777" w:rsidTr="00E14AC1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567"/>
              </w:trPr>
              <w:tc>
                <w:tcPr>
                  <w:tcW w:w="1351" w:type="dxa"/>
                  <w:vMerge/>
                  <w:tcBorders>
                    <w:bottom w:val="single" w:sz="4" w:space="0" w:color="000000"/>
                    <w:right w:val="double" w:sz="4" w:space="0" w:color="auto"/>
                  </w:tcBorders>
                  <w:shd w:val="clear" w:color="auto" w:fill="F2F2F2"/>
                  <w:vAlign w:val="center"/>
                </w:tcPr>
                <w:p w14:paraId="2E3DA383" w14:textId="77777777" w:rsidR="007C3C41" w:rsidRPr="0096427B" w:rsidRDefault="007C3C41" w:rsidP="000B1716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  <w:tc>
                <w:tcPr>
                  <w:tcW w:w="2018" w:type="dxa"/>
                  <w:gridSpan w:val="2"/>
                  <w:tcBorders>
                    <w:left w:val="double" w:sz="4" w:space="0" w:color="auto"/>
                    <w:bottom w:val="single" w:sz="4" w:space="0" w:color="000000"/>
                  </w:tcBorders>
                  <w:vAlign w:val="center"/>
                </w:tcPr>
                <w:p w14:paraId="0DB69BBB" w14:textId="304A7C3A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직책}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64" w:type="dxa"/>
                  <w:gridSpan w:val="3"/>
                  <w:tcBorders>
                    <w:bottom w:val="single" w:sz="4" w:space="0" w:color="000000"/>
                  </w:tcBorders>
                  <w:vAlign w:val="center"/>
                </w:tcPr>
                <w:p w14:paraId="3180FED2" w14:textId="0ECD6902" w:rsidR="007C3C41" w:rsidRPr="0096427B" w:rsidRDefault="009016B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실시자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성명}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96" w:type="dxa"/>
                  <w:gridSpan w:val="5"/>
                  <w:tcBorders>
                    <w:bottom w:val="single" w:sz="4" w:space="0" w:color="000000"/>
                  </w:tcBorders>
                  <w:vAlign w:val="center"/>
                </w:tcPr>
                <w:p w14:paraId="3CBC865F" w14:textId="08B77804" w:rsidR="007C3C41" w:rsidRPr="0096427B" w:rsidRDefault="009016B1" w:rsidP="00D3343D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{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{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교육</w:t>
                  </w:r>
                  <w:r w:rsidR="00DB3B5A" w:rsidRPr="00DB3B5A">
                    <w:rPr>
                      <w:rFonts w:asciiTheme="minorEastAsia" w:eastAsiaTheme="minorEastAsia" w:hAnsiTheme="minorEastAsia"/>
                      <w:sz w:val="22"/>
                    </w:rPr>
                    <w:t>장소}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>}</w:t>
                  </w:r>
                </w:p>
              </w:tc>
              <w:tc>
                <w:tcPr>
                  <w:tcW w:w="1950" w:type="dxa"/>
                  <w:gridSpan w:val="2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77BBA50" w14:textId="77777777" w:rsidR="007C3C41" w:rsidRPr="0096427B" w:rsidRDefault="007C3C41" w:rsidP="00805112">
                  <w:pPr>
                    <w:jc w:val="center"/>
                    <w:rPr>
                      <w:rFonts w:asciiTheme="minorEastAsia" w:eastAsiaTheme="minorEastAsia" w:hAnsiTheme="minorEastAsia"/>
                      <w:sz w:val="22"/>
                    </w:rPr>
                  </w:pPr>
                </w:p>
              </w:tc>
            </w:tr>
          </w:tbl>
          <w:p w14:paraId="3E42BC31" w14:textId="77777777" w:rsidR="00DB2B99" w:rsidRPr="00C83630" w:rsidRDefault="00DB2B99"/>
        </w:tc>
      </w:tr>
    </w:tbl>
    <w:p w14:paraId="586F16BA" w14:textId="77777777" w:rsidR="00E92A7D" w:rsidRDefault="00E92A7D" w:rsidP="00E92A7D"/>
    <w:p w14:paraId="38C7CEDD" w14:textId="77777777" w:rsidR="00E92A7D" w:rsidRPr="008C0CC8" w:rsidRDefault="00E92A7D" w:rsidP="00E92A7D"/>
    <w:tbl>
      <w:tblPr>
        <w:tblW w:w="9840" w:type="dxa"/>
        <w:tblInd w:w="-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23"/>
        <w:gridCol w:w="803"/>
        <w:gridCol w:w="1831"/>
        <w:gridCol w:w="1563"/>
        <w:gridCol w:w="723"/>
        <w:gridCol w:w="844"/>
        <w:gridCol w:w="1790"/>
        <w:gridCol w:w="1563"/>
      </w:tblGrid>
      <w:tr w:rsidR="00C6009D" w:rsidRPr="0096427B" w14:paraId="6A739CEA" w14:textId="77777777" w:rsidTr="00C6009D">
        <w:trPr>
          <w:cantSplit/>
          <w:trHeight w:val="1531"/>
        </w:trPr>
        <w:tc>
          <w:tcPr>
            <w:tcW w:w="9840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57C056" w14:textId="22E30E60" w:rsidR="00C6009D" w:rsidRPr="0096427B" w:rsidRDefault="001C50AE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48"/>
                <w:szCs w:val="40"/>
              </w:rPr>
            </w:pPr>
            <w:r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lastRenderedPageBreak/>
              <w:t xml:space="preserve">산업안전보건 </w:t>
            </w:r>
            <w:r w:rsid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교육 참석 </w:t>
            </w:r>
            <w:r w:rsidR="00C6009D" w:rsidRPr="0096427B">
              <w:rPr>
                <w:rFonts w:asciiTheme="minorEastAsia" w:eastAsiaTheme="minorEastAsia" w:hAnsiTheme="minorEastAsia" w:hint="eastAsia"/>
                <w:b/>
                <w:sz w:val="48"/>
                <w:szCs w:val="40"/>
              </w:rPr>
              <w:t xml:space="preserve">명단                                                                                        </w:t>
            </w:r>
          </w:p>
          <w:p w14:paraId="157A8B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24"/>
              </w:rPr>
            </w:pPr>
          </w:p>
          <w:p w14:paraId="1936E81F" w14:textId="5B19B7C9" w:rsidR="00C6009D" w:rsidRPr="0096427B" w:rsidRDefault="00E14AC1" w:rsidP="00E14AC1">
            <w:pPr>
              <w:pStyle w:val="a7"/>
              <w:spacing w:line="240" w:lineRule="auto"/>
              <w:ind w:firstLineChars="200" w:firstLine="440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현장명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  <w:r w:rsidR="00C6009D" w:rsidRPr="00E14AC1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</w:t>
            </w:r>
            <w:r w:rsidR="00C6009D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         </w:t>
            </w:r>
            <w:r w:rsidR="00EC364E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r w:rsidR="003E30BA" w:rsidRPr="00E14AC1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 </w:t>
            </w:r>
            <w:proofErr w:type="gramStart"/>
            <w:r w:rsidR="00C6009D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>일자</w:t>
            </w:r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:</w:t>
            </w:r>
            <w:proofErr w:type="gramEnd"/>
            <w:r w:rsidR="00A74DC8" w:rsidRPr="0096427B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22"/>
                <w:szCs w:val="22"/>
              </w:rPr>
              <w:t>교육일자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22"/>
                <w:szCs w:val="22"/>
              </w:rPr>
              <w:t>}}</w:t>
            </w:r>
          </w:p>
        </w:tc>
      </w:tr>
      <w:tr w:rsidR="00C6009D" w:rsidRPr="0096427B" w14:paraId="7EBC5FAB" w14:textId="77777777" w:rsidTr="00C6009D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057AAED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E4531D8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6F960D19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2F2F2"/>
            <w:vAlign w:val="center"/>
            <w:hideMark/>
          </w:tcPr>
          <w:p w14:paraId="6A816BFE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18EF7B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NO.</w:t>
            </w: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11A7ECFF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소속</w:t>
            </w: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  <w:hideMark/>
          </w:tcPr>
          <w:p w14:paraId="723BA5AA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성  명</w:t>
            </w:r>
            <w:proofErr w:type="gramEnd"/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2F2F2"/>
            <w:vAlign w:val="center"/>
            <w:hideMark/>
          </w:tcPr>
          <w:p w14:paraId="754F4FFC" w14:textId="77777777" w:rsidR="00C6009D" w:rsidRPr="0096427B" w:rsidRDefault="00C6009D" w:rsidP="00AD2ED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</w:rPr>
            </w:pPr>
            <w:proofErr w:type="gramStart"/>
            <w:r w:rsidRPr="0096427B">
              <w:rPr>
                <w:rFonts w:asciiTheme="minorEastAsia" w:eastAsiaTheme="minorEastAsia" w:hAnsiTheme="minorEastAsia" w:hint="eastAsia"/>
                <w:b/>
                <w:sz w:val="24"/>
              </w:rPr>
              <w:t>확  인</w:t>
            </w:r>
            <w:proofErr w:type="gramEnd"/>
          </w:p>
        </w:tc>
      </w:tr>
      <w:tr w:rsidR="00B952A1" w:rsidRPr="0096427B" w14:paraId="0E274AC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F1D55" w14:textId="2DC36078" w:rsidR="00B952A1" w:rsidRPr="007354EA" w:rsidRDefault="007354EA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354EA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{{순번}}</w:t>
            </w: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5033F" w14:textId="747B8A0B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 w:rsidRPr="00E14AC1"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직군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5A58A8" w14:textId="5A1ACD09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{{</w:t>
            </w:r>
            <w:r>
              <w:rPr>
                <w:rFonts w:asciiTheme="minorEastAsia" w:eastAsiaTheme="minorEastAsia" w:hAnsiTheme="minorEastAsia" w:hint="eastAsia"/>
                <w:bCs/>
                <w:color w:val="000000" w:themeColor="text1"/>
                <w:sz w:val="18"/>
                <w:szCs w:val="18"/>
              </w:rPr>
              <w:t>이름</w:t>
            </w:r>
            <w:r w:rsidRPr="00E14AC1">
              <w:rPr>
                <w:rFonts w:asciiTheme="minorEastAsia" w:eastAsiaTheme="minorEastAsia" w:hAnsiTheme="minorEastAsia"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C081DE5" w14:textId="690C0CFD" w:rsidR="00B952A1" w:rsidRPr="00E14AC1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{%</w:t>
            </w:r>
            <w:r w:rsidR="00C1423D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본인</w:t>
            </w:r>
            <w:r w:rsidRPr="00E14AC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서명%}</w:t>
            </w:r>
          </w:p>
        </w:tc>
        <w:tc>
          <w:tcPr>
            <w:tcW w:w="723" w:type="dxa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6F8D24" w14:textId="6DC1725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8868BB3" w14:textId="69D1846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A21F9" w14:textId="74BF4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E64665" w14:textId="1189F66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AB4B94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BEBEA" w14:textId="1FC35D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63804" w14:textId="47937E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BA49" w14:textId="31EF62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FA4B46" w14:textId="5C9DEF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26A494" w14:textId="09085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84AE09" w14:textId="477F8EA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7B3D" w14:textId="5530AD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E25C99F" w14:textId="25D0C56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C536A18" w14:textId="77777777" w:rsidTr="000050AF">
        <w:trPr>
          <w:cantSplit/>
          <w:trHeight w:val="124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41C" w14:textId="25DC45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14A0E" w14:textId="3057D59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2EAA8" w14:textId="5CF4A48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E0F457" w14:textId="005877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0A881E" w14:textId="24D54C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4D0ED" w14:textId="6EC7F8C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C866" w14:textId="3BCAD1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D7C2A8" w14:textId="038FB9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0D37984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19E400" w14:textId="575741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CA034" w14:textId="364B07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BA50" w14:textId="6D3F73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BA7D94" w14:textId="34A9B2D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67093E6" w14:textId="0E61C1D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7E69F38" w14:textId="47AA9E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6F7D0" w14:textId="1708CC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00DE9E9" w14:textId="08A0AC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F6849C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B01F" w14:textId="722190D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64FB5" w14:textId="3F3AA0E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CA04E" w14:textId="593AC8E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79EAA19" w14:textId="7760D7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F07225" w14:textId="496992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F57F951" w14:textId="6C290FC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46646" w14:textId="0C2B174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CD48112" w14:textId="7786DF2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A6BAF69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E2767C" w14:textId="5EBA437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592E" w14:textId="75F187F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DD00" w14:textId="01D8D1B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E78380B" w14:textId="473CC8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0AEAB7" w14:textId="0CBD8C4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EDB5DE5" w14:textId="7D2A5B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E1E36" w14:textId="3F24ADB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C9FFEA" w14:textId="7E4F315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1FA085A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55592" w14:textId="14F91C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706B" w14:textId="0D4844C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5A36C" w14:textId="7E047D4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DDB24F3" w14:textId="4DF9AA3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5963" w14:textId="2ABC4D9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2E32660" w14:textId="7C3A00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3EAA5" w14:textId="793EE09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8D9781" w14:textId="5D113C3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B3F911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F5264" w14:textId="7165D03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89D2B" w14:textId="604850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6877" w14:textId="4AF6272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08E8203" w14:textId="28832A2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1E6C54" w14:textId="33D79B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2EB80B" w14:textId="2C17A61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5C8E" w14:textId="291880F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9869643" w14:textId="582F49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713BF72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ADBF81" w14:textId="213A2B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8686A" w14:textId="3314BF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A9F53" w14:textId="3025BEC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4EEED85" w14:textId="513D1A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1AF443" w14:textId="69F2C34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E198C39" w14:textId="260BDE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5766" w14:textId="2C5DD0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496C516" w14:textId="224AD86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9EFD0A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A46C2D" w14:textId="7659958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EC89" w14:textId="46529B5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D3D14" w14:textId="1E4B359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D5D0519" w14:textId="3E109C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499924F" w14:textId="4FB1E2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28EAEDA" w14:textId="4992913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6A5FB" w14:textId="2597BF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AA5E49" w14:textId="307222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C27480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4E1CC" w14:textId="3876EC3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7395C" w14:textId="191369D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047A0" w14:textId="508BAA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CA8B0B9" w14:textId="6A1F5EF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907CC0" w14:textId="65CB047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0EBFE4" w14:textId="58A99CA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8E7C" w14:textId="5D60765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3AD9CE" w14:textId="16DAA7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35444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C22F9" w14:textId="535A98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68772" w14:textId="5E12AA4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6E3DA" w14:textId="7A95C0C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2FE7F4" w14:textId="18CFE52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AE25999" w14:textId="455119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8943A3E" w14:textId="63CCC4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3982" w14:textId="0001E5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D2A1A06" w14:textId="7DECC9A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3A03C5E6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A1C02" w14:textId="500C5C4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150FD" w14:textId="23058F1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CF911" w14:textId="6998B93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59BBE19" w14:textId="0D1B40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2D86C0B" w14:textId="5587A6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B5CD39" w14:textId="1640E89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EB468" w14:textId="3C39F3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DABFC88" w14:textId="418F945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40CA659F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BCFE3" w14:textId="1CF8A3F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0E4E" w14:textId="7B9D8A4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B42E" w14:textId="36BC94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AA52D7C" w14:textId="274FAD6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DCEFA04" w14:textId="053D552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85A2A9D" w14:textId="1251F3D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CDF5" w14:textId="425D59F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E712D6" w14:textId="53280BE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B9E141C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6259" w14:textId="2C2FEE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EC527" w14:textId="1DBB818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E3452" w14:textId="5FE98C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3A0EBE" w14:textId="65CF61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A549107" w14:textId="09B628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94C72B6" w14:textId="6167436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9A0A9" w14:textId="2E35CF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5467E" w14:textId="6D032F2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422A1E5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7642D2" w14:textId="35A842B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E6B86" w14:textId="0F02FAD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FC979" w14:textId="754FBC9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B00FFF9" w14:textId="3D65613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68C534" w14:textId="45E6787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E623C40" w14:textId="7EBD66D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E2D5C" w14:textId="431B05E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0EC82F" w14:textId="5191028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7EFA9DD8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99A8B" w14:textId="17E6A65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AA3DC" w14:textId="4EECA41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EED6" w14:textId="33F4BC6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B35F42" w14:textId="005E12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5A46D0" w14:textId="131496B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A5B5940" w14:textId="30E083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BD539" w14:textId="2867CAE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AFD7E8" w14:textId="431F72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3B77DC3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65B01" w14:textId="3E1DC6F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E392A" w14:textId="14A329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C738" w14:textId="6AA3453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36BE6358" w14:textId="67600B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F6030E" w14:textId="0688833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8E012FE" w14:textId="018D88E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6B20" w14:textId="7DBE1D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2B5DBB" w14:textId="3031B37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25CFABD7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08FD6" w14:textId="04A7100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D118" w14:textId="3C3C085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46314" w14:textId="5893E16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D49DC8C" w14:textId="526A71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E9816" w14:textId="1767D01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03D6ACC" w14:textId="57C2005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6CFAE" w14:textId="078D6E0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CA0933" w14:textId="2DC8B32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5E81BC4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00276E" w14:textId="070C967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57603" w14:textId="3F44E53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1CC4" w14:textId="3451C02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0057693" w14:textId="6617A640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A2CA68" w14:textId="181F625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C3BCBEE" w14:textId="710EAE2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1C43" w14:textId="02F44BD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481605" w14:textId="4894790A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E85960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17A77" w14:textId="492C5CD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3EC50" w14:textId="2E1F58A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DA509" w14:textId="7B3151E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E611A4C" w14:textId="511A5B6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3A88CA" w14:textId="08F564E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69E632E" w14:textId="5472F4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FC596" w14:textId="288D6BF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5BD84B" w14:textId="5B3C04B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1BA3465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DA64A4" w14:textId="2518940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39B0D" w14:textId="223ED2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039C3" w14:textId="0929C387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C64A103" w14:textId="03986A1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81F29D" w14:textId="45F3628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456672" w14:textId="50106DA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1588" w14:textId="4A483B1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DECE75" w14:textId="5923B79F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D9B748D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CEE174" w14:textId="1B449BF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C1B85" w14:textId="3E6AA1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8AB3C" w14:textId="666150E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ABE088C" w14:textId="5F0F3B4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5A9DFA" w14:textId="3AF31A4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6B65B9" w14:textId="0303369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453F" w14:textId="06DDB8B2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AF4FF7" w14:textId="214C4AC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046067FB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D2F315" w14:textId="1A93A999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665" w14:textId="64277C2E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F29E" w14:textId="3308656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FC5700A" w14:textId="1BB96946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804E7" w14:textId="3220421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590E084" w14:textId="1982F70D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2168D" w14:textId="1EE3857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27D699" w14:textId="2D513178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  <w:tr w:rsidR="00B952A1" w:rsidRPr="0096427B" w14:paraId="69344431" w14:textId="77777777" w:rsidTr="00B13345">
        <w:trPr>
          <w:cantSplit/>
          <w:trHeight w:val="461"/>
        </w:trPr>
        <w:tc>
          <w:tcPr>
            <w:tcW w:w="723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81BBBD" w14:textId="3A8414A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0BF3EF" w14:textId="71C0EE7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A9A1376" w14:textId="3161031B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53E94991" w14:textId="59D3E765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B82641" w14:textId="2DDE0C21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EA058A4" w14:textId="4B452EC4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8755AED" w14:textId="1F16DDBC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2E1DA6" w14:textId="504C6DA3" w:rsidR="00B952A1" w:rsidRPr="0096427B" w:rsidRDefault="00B952A1" w:rsidP="00B95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</w:p>
        </w:tc>
      </w:tr>
    </w:tbl>
    <w:p w14:paraId="1528F24E" w14:textId="77777777" w:rsidR="00C6009D" w:rsidRPr="0096427B" w:rsidRDefault="00C6009D" w:rsidP="00C6009D">
      <w:pPr>
        <w:rPr>
          <w:rFonts w:asciiTheme="minorEastAsia" w:eastAsiaTheme="minorEastAsia" w:hAnsiTheme="minorEastAsia"/>
        </w:rPr>
      </w:pPr>
    </w:p>
    <w:p w14:paraId="5EE46064" w14:textId="77777777" w:rsidR="00C74EC1" w:rsidRPr="0096427B" w:rsidRDefault="00C74EC1" w:rsidP="000F6A67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500"/>
      </w:tblGrid>
      <w:tr w:rsidR="00C74EC1" w:rsidRPr="007A2948" w14:paraId="27859C52" w14:textId="77777777" w:rsidTr="00AC73AA">
        <w:trPr>
          <w:trHeight w:val="13879"/>
        </w:trPr>
        <w:tc>
          <w:tcPr>
            <w:tcW w:w="9746" w:type="dxa"/>
          </w:tcPr>
          <w:p w14:paraId="7A52D629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  <w:tbl>
            <w:tblPr>
              <w:tblW w:w="0" w:type="auto"/>
              <w:tblBorders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642"/>
              <w:gridCol w:w="4642"/>
            </w:tblGrid>
            <w:tr w:rsidR="00C74EC1" w:rsidRPr="007A2948" w14:paraId="2493F942" w14:textId="77777777" w:rsidTr="0047225A">
              <w:trPr>
                <w:trHeight w:val="1477"/>
              </w:trPr>
              <w:tc>
                <w:tcPr>
                  <w:tcW w:w="9605" w:type="dxa"/>
                  <w:gridSpan w:val="2"/>
                  <w:tcBorders>
                    <w:bottom w:val="single" w:sz="4" w:space="0" w:color="000000"/>
                    <w:right w:val="nil"/>
                  </w:tcBorders>
                </w:tcPr>
                <w:p w14:paraId="56EECA12" w14:textId="6F3776BB" w:rsidR="00C74EC1" w:rsidRPr="00EC364E" w:rsidRDefault="00B95609" w:rsidP="0047225A">
                  <w:pPr>
                    <w:tabs>
                      <w:tab w:val="left" w:pos="3285"/>
                    </w:tabs>
                    <w:jc w:val="center"/>
                    <w:rPr>
                      <w:rFonts w:asciiTheme="minorEastAsia" w:eastAsiaTheme="minorEastAsia" w:hAnsiTheme="minorEastAsia"/>
                      <w:b/>
                      <w:sz w:val="48"/>
                      <w:szCs w:val="40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산업안전보건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교육</w:t>
                  </w:r>
                  <w:r w:rsid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 xml:space="preserve"> </w:t>
                  </w:r>
                  <w:r w:rsidR="00C74EC1" w:rsidRPr="00EC364E">
                    <w:rPr>
                      <w:rFonts w:asciiTheme="minorEastAsia" w:eastAsiaTheme="minorEastAsia" w:hAnsiTheme="minorEastAsia" w:hint="eastAsia"/>
                      <w:b/>
                      <w:sz w:val="48"/>
                      <w:szCs w:val="40"/>
                    </w:rPr>
                    <w:t>사진</w:t>
                  </w:r>
                </w:p>
                <w:p w14:paraId="21CAF307" w14:textId="77777777" w:rsidR="00C74EC1" w:rsidRPr="00EC364E" w:rsidRDefault="00C74EC1" w:rsidP="0047225A">
                  <w:pPr>
                    <w:tabs>
                      <w:tab w:val="left" w:pos="3285"/>
                    </w:tabs>
                    <w:rPr>
                      <w:rFonts w:asciiTheme="minorEastAsia" w:eastAsiaTheme="minorEastAsia" w:hAnsiTheme="minorEastAsia"/>
                      <w:sz w:val="24"/>
                      <w:szCs w:val="24"/>
                    </w:rPr>
                  </w:pPr>
                </w:p>
                <w:p w14:paraId="01DA08E5" w14:textId="7DE43A5D" w:rsidR="00C74EC1" w:rsidRPr="007A2948" w:rsidRDefault="000752B8" w:rsidP="008C0CC8">
                  <w:pPr>
                    <w:jc w:val="left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현장명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inorEastAsia" w:eastAsiaTheme="minorEastAsia" w:hAnsiTheme="minorEastAsia" w:hint="eastAsia"/>
                      <w:sz w:val="24"/>
                      <w:szCs w:val="24"/>
                    </w:rPr>
                    <w:t xml:space="preserve">      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                                   </w:t>
                  </w:r>
                  <w:r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r w:rsidRPr="00E14AC1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 </w:t>
                  </w:r>
                  <w:proofErr w:type="gramStart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>일자 :</w:t>
                  </w:r>
                  <w:proofErr w:type="gramEnd"/>
                  <w:r w:rsidRPr="0096427B">
                    <w:rPr>
                      <w:rFonts w:asciiTheme="minorEastAsia" w:eastAsiaTheme="minorEastAsia" w:hAnsiTheme="minorEastAsia" w:hint="eastAsia"/>
                      <w:sz w:val="22"/>
                    </w:rPr>
                    <w:t xml:space="preserve"> 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{{</w:t>
                  </w:r>
                  <w:r>
                    <w:rPr>
                      <w:rFonts w:asciiTheme="minorEastAsia" w:eastAsiaTheme="minorEastAsia" w:hAnsiTheme="minorEastAsia" w:hint="eastAsia"/>
                      <w:bCs/>
                      <w:color w:val="000000" w:themeColor="text1"/>
                      <w:sz w:val="22"/>
                    </w:rPr>
                    <w:t>교육일자</w:t>
                  </w:r>
                  <w:r w:rsidRPr="00E14AC1">
                    <w:rPr>
                      <w:rFonts w:asciiTheme="minorEastAsia" w:eastAsiaTheme="minorEastAsia" w:hAnsiTheme="minorEastAsia"/>
                      <w:bCs/>
                      <w:color w:val="000000" w:themeColor="text1"/>
                      <w:sz w:val="22"/>
                    </w:rPr>
                    <w:t>}}</w:t>
                  </w:r>
                </w:p>
              </w:tc>
            </w:tr>
            <w:tr w:rsidR="00EC364E" w:rsidRPr="007A2948" w14:paraId="606E8D4D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5BCE1811" w14:textId="0DF48D3B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{%사진1%}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0C7E32C6" w14:textId="3ABB984D" w:rsidR="00C74EC1" w:rsidRPr="00817FA4" w:rsidRDefault="00817FA4" w:rsidP="00817FA4">
                  <w:pPr>
                    <w:spacing w:line="276" w:lineRule="auto"/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2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5FE7752C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0C2FA5BB" w14:textId="141744F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3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AF5B9D9" w14:textId="6770EFEF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4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  <w:tr w:rsidR="00EC364E" w:rsidRPr="007A2948" w14:paraId="2981FB6F" w14:textId="77777777" w:rsidTr="0047225A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</w:tblBorders>
              </w:tblPrEx>
              <w:trPr>
                <w:trHeight w:val="3910"/>
              </w:trPr>
              <w:tc>
                <w:tcPr>
                  <w:tcW w:w="4802" w:type="dxa"/>
                  <w:tcBorders>
                    <w:right w:val="double" w:sz="4" w:space="0" w:color="auto"/>
                  </w:tcBorders>
                  <w:vAlign w:val="center"/>
                </w:tcPr>
                <w:p w14:paraId="4D8713CB" w14:textId="1F230970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Ansi="굴림" w:hint="eastAsia"/>
                      <w:b/>
                      <w:sz w:val="24"/>
                      <w:szCs w:val="24"/>
                    </w:rPr>
                    <w:t>5</w:t>
                  </w:r>
                  <w:r w:rsidRPr="00817FA4">
                    <w:rPr>
                      <w:rFonts w:ascii="가는각진제목체" w:eastAsia="가는각진제목체" w:hAnsi="굴림"/>
                      <w:b/>
                      <w:sz w:val="24"/>
                      <w:szCs w:val="24"/>
                    </w:rPr>
                    <w:t>%}</w:t>
                  </w:r>
                </w:p>
              </w:tc>
              <w:tc>
                <w:tcPr>
                  <w:tcW w:w="4803" w:type="dxa"/>
                  <w:tcBorders>
                    <w:left w:val="double" w:sz="4" w:space="0" w:color="auto"/>
                    <w:right w:val="single" w:sz="4" w:space="0" w:color="000000"/>
                  </w:tcBorders>
                  <w:vAlign w:val="center"/>
                </w:tcPr>
                <w:p w14:paraId="520F216C" w14:textId="61490106" w:rsidR="00C74EC1" w:rsidRPr="00817FA4" w:rsidRDefault="00817FA4" w:rsidP="00817FA4">
                  <w:pPr>
                    <w:jc w:val="center"/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</w:pP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{%사진</w:t>
                  </w:r>
                  <w:r>
                    <w:rPr>
                      <w:rFonts w:ascii="가는각진제목체" w:eastAsia="가는각진제목체" w:hint="eastAsia"/>
                      <w:b/>
                      <w:sz w:val="24"/>
                      <w:szCs w:val="24"/>
                    </w:rPr>
                    <w:t>6</w:t>
                  </w:r>
                  <w:r w:rsidRPr="00817FA4">
                    <w:rPr>
                      <w:rFonts w:ascii="가는각진제목체" w:eastAsia="가는각진제목체"/>
                      <w:b/>
                      <w:sz w:val="24"/>
                      <w:szCs w:val="24"/>
                    </w:rPr>
                    <w:t>%}</w:t>
                  </w:r>
                </w:p>
              </w:tc>
            </w:tr>
          </w:tbl>
          <w:p w14:paraId="7A97AAEF" w14:textId="77777777" w:rsidR="00C74EC1" w:rsidRPr="007A2948" w:rsidRDefault="00C74EC1" w:rsidP="0047225A">
            <w:pPr>
              <w:rPr>
                <w:rFonts w:ascii="가는각진제목체" w:eastAsia="가는각진제목체"/>
              </w:rPr>
            </w:pPr>
          </w:p>
        </w:tc>
      </w:tr>
    </w:tbl>
    <w:p w14:paraId="4BCAB541" w14:textId="77777777" w:rsidR="00FE4F3E" w:rsidRDefault="00C6009D" w:rsidP="00C6009D">
      <w:pPr>
        <w:rPr>
          <w:rFonts w:asciiTheme="minorEastAsia" w:eastAsiaTheme="minorEastAsia" w:hAnsiTheme="minorEastAsia"/>
        </w:rPr>
      </w:pPr>
      <w:r>
        <w:rPr>
          <w:rFonts w:ascii="가는각진제목체" w:eastAsia="가는각진제목체"/>
        </w:rPr>
        <w:br/>
      </w:r>
      <w:r w:rsidRPr="00EC364E">
        <w:rPr>
          <w:rFonts w:asciiTheme="minorEastAsia" w:eastAsiaTheme="minorEastAsia" w:hAnsiTheme="minorEastAsia" w:hint="eastAsia"/>
        </w:rPr>
        <w:t>※ 동일 여러 회차 교육 시, 사진 밑에 시간을 반드시 기재해 주시기 바랍니다.</w:t>
      </w:r>
    </w:p>
    <w:sectPr w:rsidR="00FE4F3E" w:rsidSect="00DA3AF7">
      <w:pgSz w:w="11906" w:h="16838"/>
      <w:pgMar w:top="1247" w:right="1134" w:bottom="709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D04C" w14:textId="77777777" w:rsidR="00453583" w:rsidRDefault="00453583" w:rsidP="003E29E9">
      <w:r>
        <w:separator/>
      </w:r>
    </w:p>
  </w:endnote>
  <w:endnote w:type="continuationSeparator" w:id="0">
    <w:p w14:paraId="27C6E093" w14:textId="77777777" w:rsidR="00453583" w:rsidRDefault="00453583" w:rsidP="003E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OTFExtraBold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DINPro-Medium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69B17" w14:textId="77777777" w:rsidR="00453583" w:rsidRDefault="00453583" w:rsidP="003E29E9">
      <w:r>
        <w:separator/>
      </w:r>
    </w:p>
  </w:footnote>
  <w:footnote w:type="continuationSeparator" w:id="0">
    <w:p w14:paraId="5B427556" w14:textId="77777777" w:rsidR="00453583" w:rsidRDefault="00453583" w:rsidP="003E2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520F"/>
    <w:multiLevelType w:val="hybridMultilevel"/>
    <w:tmpl w:val="ED767E56"/>
    <w:lvl w:ilvl="0" w:tplc="3CA60A5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5624642F"/>
    <w:multiLevelType w:val="hybridMultilevel"/>
    <w:tmpl w:val="071AEED2"/>
    <w:lvl w:ilvl="0" w:tplc="4D7879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" w15:restartNumberingAfterBreak="0">
    <w:nsid w:val="577D0C2F"/>
    <w:multiLevelType w:val="hybridMultilevel"/>
    <w:tmpl w:val="EF1CA332"/>
    <w:lvl w:ilvl="0" w:tplc="6A42FFFC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665C13"/>
    <w:multiLevelType w:val="hybridMultilevel"/>
    <w:tmpl w:val="E6A87DDC"/>
    <w:lvl w:ilvl="0" w:tplc="24D206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num w:numId="1" w16cid:durableId="1467897528">
    <w:abstractNumId w:val="3"/>
  </w:num>
  <w:num w:numId="2" w16cid:durableId="171647598">
    <w:abstractNumId w:val="1"/>
  </w:num>
  <w:num w:numId="3" w16cid:durableId="1143542374">
    <w:abstractNumId w:val="0"/>
  </w:num>
  <w:num w:numId="4" w16cid:durableId="44153412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B5"/>
    <w:rsid w:val="00004FB1"/>
    <w:rsid w:val="00014A74"/>
    <w:rsid w:val="00015DD6"/>
    <w:rsid w:val="0002431B"/>
    <w:rsid w:val="00024460"/>
    <w:rsid w:val="00026631"/>
    <w:rsid w:val="00032455"/>
    <w:rsid w:val="00043188"/>
    <w:rsid w:val="000439B7"/>
    <w:rsid w:val="0004606A"/>
    <w:rsid w:val="000752B8"/>
    <w:rsid w:val="00077045"/>
    <w:rsid w:val="00082A31"/>
    <w:rsid w:val="0008305F"/>
    <w:rsid w:val="000A06F6"/>
    <w:rsid w:val="000A4E94"/>
    <w:rsid w:val="000B1716"/>
    <w:rsid w:val="000B1BD3"/>
    <w:rsid w:val="000B4A03"/>
    <w:rsid w:val="000C1260"/>
    <w:rsid w:val="000C1365"/>
    <w:rsid w:val="000D10C5"/>
    <w:rsid w:val="000F1F72"/>
    <w:rsid w:val="000F6A67"/>
    <w:rsid w:val="001170C1"/>
    <w:rsid w:val="00145BCB"/>
    <w:rsid w:val="00163DA3"/>
    <w:rsid w:val="001714A6"/>
    <w:rsid w:val="001750A2"/>
    <w:rsid w:val="00181BE4"/>
    <w:rsid w:val="00182669"/>
    <w:rsid w:val="001915AC"/>
    <w:rsid w:val="00195C96"/>
    <w:rsid w:val="001A3116"/>
    <w:rsid w:val="001A72EC"/>
    <w:rsid w:val="001B57B6"/>
    <w:rsid w:val="001C50AE"/>
    <w:rsid w:val="0020090E"/>
    <w:rsid w:val="00217F10"/>
    <w:rsid w:val="00252A54"/>
    <w:rsid w:val="00253269"/>
    <w:rsid w:val="00262052"/>
    <w:rsid w:val="00287E25"/>
    <w:rsid w:val="00291539"/>
    <w:rsid w:val="002A0447"/>
    <w:rsid w:val="002B01B5"/>
    <w:rsid w:val="002B251A"/>
    <w:rsid w:val="002B5F70"/>
    <w:rsid w:val="002C28DC"/>
    <w:rsid w:val="002D7A98"/>
    <w:rsid w:val="002F4BFD"/>
    <w:rsid w:val="00305853"/>
    <w:rsid w:val="00354298"/>
    <w:rsid w:val="0036581A"/>
    <w:rsid w:val="00377624"/>
    <w:rsid w:val="00380E90"/>
    <w:rsid w:val="00385848"/>
    <w:rsid w:val="003C238D"/>
    <w:rsid w:val="003D6F3C"/>
    <w:rsid w:val="003E29E9"/>
    <w:rsid w:val="003E30BA"/>
    <w:rsid w:val="003E46C3"/>
    <w:rsid w:val="003E54C7"/>
    <w:rsid w:val="003E65C1"/>
    <w:rsid w:val="003F19D1"/>
    <w:rsid w:val="003F2A1A"/>
    <w:rsid w:val="003F6D6E"/>
    <w:rsid w:val="00434A2A"/>
    <w:rsid w:val="00441489"/>
    <w:rsid w:val="00445C28"/>
    <w:rsid w:val="00453583"/>
    <w:rsid w:val="00457BAA"/>
    <w:rsid w:val="004606AE"/>
    <w:rsid w:val="00465127"/>
    <w:rsid w:val="00467046"/>
    <w:rsid w:val="0047225A"/>
    <w:rsid w:val="0047381D"/>
    <w:rsid w:val="004826B2"/>
    <w:rsid w:val="00486C15"/>
    <w:rsid w:val="0049122C"/>
    <w:rsid w:val="00493D5A"/>
    <w:rsid w:val="004B552E"/>
    <w:rsid w:val="004B57A5"/>
    <w:rsid w:val="004C5D19"/>
    <w:rsid w:val="004C778A"/>
    <w:rsid w:val="004D6998"/>
    <w:rsid w:val="004E5549"/>
    <w:rsid w:val="0053037F"/>
    <w:rsid w:val="00537015"/>
    <w:rsid w:val="00546593"/>
    <w:rsid w:val="005655AA"/>
    <w:rsid w:val="00570049"/>
    <w:rsid w:val="00597455"/>
    <w:rsid w:val="005A7ACB"/>
    <w:rsid w:val="005C3F8A"/>
    <w:rsid w:val="005C4531"/>
    <w:rsid w:val="005C643A"/>
    <w:rsid w:val="005D19E3"/>
    <w:rsid w:val="005D4300"/>
    <w:rsid w:val="00607D0D"/>
    <w:rsid w:val="0063160E"/>
    <w:rsid w:val="006524F6"/>
    <w:rsid w:val="00661BDE"/>
    <w:rsid w:val="006636E4"/>
    <w:rsid w:val="00672605"/>
    <w:rsid w:val="0069083F"/>
    <w:rsid w:val="006A0036"/>
    <w:rsid w:val="006A6052"/>
    <w:rsid w:val="006B2E1A"/>
    <w:rsid w:val="006B3598"/>
    <w:rsid w:val="0071662C"/>
    <w:rsid w:val="007261A4"/>
    <w:rsid w:val="007339B0"/>
    <w:rsid w:val="007354EA"/>
    <w:rsid w:val="007463D8"/>
    <w:rsid w:val="00771A28"/>
    <w:rsid w:val="00772E4A"/>
    <w:rsid w:val="007767DE"/>
    <w:rsid w:val="007A06E5"/>
    <w:rsid w:val="007A2948"/>
    <w:rsid w:val="007A56DC"/>
    <w:rsid w:val="007C3C41"/>
    <w:rsid w:val="007D704E"/>
    <w:rsid w:val="007E5BAB"/>
    <w:rsid w:val="007E5EBF"/>
    <w:rsid w:val="00802931"/>
    <w:rsid w:val="00805112"/>
    <w:rsid w:val="008132E5"/>
    <w:rsid w:val="00815111"/>
    <w:rsid w:val="00816136"/>
    <w:rsid w:val="00816E70"/>
    <w:rsid w:val="00817FA4"/>
    <w:rsid w:val="008209CF"/>
    <w:rsid w:val="0082601F"/>
    <w:rsid w:val="00832909"/>
    <w:rsid w:val="00833B8E"/>
    <w:rsid w:val="0083407F"/>
    <w:rsid w:val="00835E52"/>
    <w:rsid w:val="008378E3"/>
    <w:rsid w:val="00860841"/>
    <w:rsid w:val="008819DA"/>
    <w:rsid w:val="008821D3"/>
    <w:rsid w:val="008A4521"/>
    <w:rsid w:val="008A74F1"/>
    <w:rsid w:val="008C0CC8"/>
    <w:rsid w:val="008F261F"/>
    <w:rsid w:val="008F4FFB"/>
    <w:rsid w:val="008F76B8"/>
    <w:rsid w:val="009016B1"/>
    <w:rsid w:val="009041ED"/>
    <w:rsid w:val="00905214"/>
    <w:rsid w:val="009146E4"/>
    <w:rsid w:val="0091485A"/>
    <w:rsid w:val="0092478B"/>
    <w:rsid w:val="0093099A"/>
    <w:rsid w:val="00947943"/>
    <w:rsid w:val="00950A55"/>
    <w:rsid w:val="00952715"/>
    <w:rsid w:val="0096427B"/>
    <w:rsid w:val="00974EA6"/>
    <w:rsid w:val="0098251B"/>
    <w:rsid w:val="009831EC"/>
    <w:rsid w:val="00986C96"/>
    <w:rsid w:val="00986D73"/>
    <w:rsid w:val="009A6B69"/>
    <w:rsid w:val="009B59ED"/>
    <w:rsid w:val="009C2097"/>
    <w:rsid w:val="009C3694"/>
    <w:rsid w:val="009D5938"/>
    <w:rsid w:val="009E01F0"/>
    <w:rsid w:val="009E4645"/>
    <w:rsid w:val="009F3D45"/>
    <w:rsid w:val="009F60B7"/>
    <w:rsid w:val="009F700C"/>
    <w:rsid w:val="00A028BA"/>
    <w:rsid w:val="00A028C1"/>
    <w:rsid w:val="00A0566E"/>
    <w:rsid w:val="00A05CC7"/>
    <w:rsid w:val="00A1146F"/>
    <w:rsid w:val="00A17D86"/>
    <w:rsid w:val="00A206ED"/>
    <w:rsid w:val="00A30313"/>
    <w:rsid w:val="00A30D16"/>
    <w:rsid w:val="00A42BD0"/>
    <w:rsid w:val="00A44660"/>
    <w:rsid w:val="00A461A9"/>
    <w:rsid w:val="00A50A30"/>
    <w:rsid w:val="00A62B5E"/>
    <w:rsid w:val="00A70716"/>
    <w:rsid w:val="00A731BC"/>
    <w:rsid w:val="00A74DC8"/>
    <w:rsid w:val="00A7605D"/>
    <w:rsid w:val="00A81B5D"/>
    <w:rsid w:val="00AA1344"/>
    <w:rsid w:val="00AB5392"/>
    <w:rsid w:val="00AB6750"/>
    <w:rsid w:val="00AB68FE"/>
    <w:rsid w:val="00AC3AB0"/>
    <w:rsid w:val="00AC73AA"/>
    <w:rsid w:val="00AD7932"/>
    <w:rsid w:val="00AF063C"/>
    <w:rsid w:val="00B00649"/>
    <w:rsid w:val="00B01FAA"/>
    <w:rsid w:val="00B112D2"/>
    <w:rsid w:val="00B114DC"/>
    <w:rsid w:val="00B22E5B"/>
    <w:rsid w:val="00B24DBF"/>
    <w:rsid w:val="00B47C84"/>
    <w:rsid w:val="00B55FE0"/>
    <w:rsid w:val="00B564B1"/>
    <w:rsid w:val="00B70804"/>
    <w:rsid w:val="00B72296"/>
    <w:rsid w:val="00B82223"/>
    <w:rsid w:val="00B84447"/>
    <w:rsid w:val="00B92E19"/>
    <w:rsid w:val="00B952A1"/>
    <w:rsid w:val="00B95609"/>
    <w:rsid w:val="00BB7B67"/>
    <w:rsid w:val="00BC1F3F"/>
    <w:rsid w:val="00BC2A64"/>
    <w:rsid w:val="00BD0A16"/>
    <w:rsid w:val="00BE2DA2"/>
    <w:rsid w:val="00BE5108"/>
    <w:rsid w:val="00C049DD"/>
    <w:rsid w:val="00C06437"/>
    <w:rsid w:val="00C1423D"/>
    <w:rsid w:val="00C236F5"/>
    <w:rsid w:val="00C2768A"/>
    <w:rsid w:val="00C520B7"/>
    <w:rsid w:val="00C547A7"/>
    <w:rsid w:val="00C6009D"/>
    <w:rsid w:val="00C607FD"/>
    <w:rsid w:val="00C628B3"/>
    <w:rsid w:val="00C67EB4"/>
    <w:rsid w:val="00C72C1A"/>
    <w:rsid w:val="00C74EC1"/>
    <w:rsid w:val="00C83630"/>
    <w:rsid w:val="00C84E3A"/>
    <w:rsid w:val="00CB320D"/>
    <w:rsid w:val="00CB7865"/>
    <w:rsid w:val="00CC783D"/>
    <w:rsid w:val="00CD3979"/>
    <w:rsid w:val="00CE751D"/>
    <w:rsid w:val="00CF78B2"/>
    <w:rsid w:val="00D0783E"/>
    <w:rsid w:val="00D25928"/>
    <w:rsid w:val="00D3343D"/>
    <w:rsid w:val="00D36AAE"/>
    <w:rsid w:val="00D45260"/>
    <w:rsid w:val="00D52043"/>
    <w:rsid w:val="00D66780"/>
    <w:rsid w:val="00D7147F"/>
    <w:rsid w:val="00D72E5A"/>
    <w:rsid w:val="00DA3AF7"/>
    <w:rsid w:val="00DB2B99"/>
    <w:rsid w:val="00DB3B5A"/>
    <w:rsid w:val="00DC4462"/>
    <w:rsid w:val="00DD4EF0"/>
    <w:rsid w:val="00DE2A5E"/>
    <w:rsid w:val="00DE4BD9"/>
    <w:rsid w:val="00DF4320"/>
    <w:rsid w:val="00E045A2"/>
    <w:rsid w:val="00E04951"/>
    <w:rsid w:val="00E13915"/>
    <w:rsid w:val="00E14AC1"/>
    <w:rsid w:val="00E25B36"/>
    <w:rsid w:val="00E876CC"/>
    <w:rsid w:val="00E87D6C"/>
    <w:rsid w:val="00E91241"/>
    <w:rsid w:val="00E92A7D"/>
    <w:rsid w:val="00E97CBA"/>
    <w:rsid w:val="00EC364E"/>
    <w:rsid w:val="00EC705D"/>
    <w:rsid w:val="00ED23B7"/>
    <w:rsid w:val="00ED24D7"/>
    <w:rsid w:val="00F27C14"/>
    <w:rsid w:val="00F307DB"/>
    <w:rsid w:val="00F30EDD"/>
    <w:rsid w:val="00F45953"/>
    <w:rsid w:val="00F54162"/>
    <w:rsid w:val="00F668CB"/>
    <w:rsid w:val="00F964E2"/>
    <w:rsid w:val="00FA2705"/>
    <w:rsid w:val="00FA2FD9"/>
    <w:rsid w:val="00FB3CB5"/>
    <w:rsid w:val="00FB700E"/>
    <w:rsid w:val="00FC03B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FC223"/>
  <w15:docId w15:val="{BF7879AE-EBD3-46E2-9315-8C834E9E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8F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2B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B2B9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uiPriority w:val="99"/>
    <w:rsid w:val="003E29E9"/>
    <w:rPr>
      <w:kern w:val="2"/>
      <w:szCs w:val="22"/>
    </w:rPr>
  </w:style>
  <w:style w:type="paragraph" w:styleId="a6">
    <w:name w:val="footer"/>
    <w:basedOn w:val="a"/>
    <w:link w:val="Char0"/>
    <w:uiPriority w:val="99"/>
    <w:unhideWhenUsed/>
    <w:rsid w:val="003E29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uiPriority w:val="99"/>
    <w:rsid w:val="003E29E9"/>
    <w:rPr>
      <w:kern w:val="2"/>
      <w:szCs w:val="22"/>
    </w:rPr>
  </w:style>
  <w:style w:type="paragraph" w:customStyle="1" w:styleId="a7">
    <w:name w:val="바탕글"/>
    <w:rsid w:val="000F6A6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hAnsi="Times New Roman"/>
      <w:color w:val="000000"/>
    </w:rPr>
  </w:style>
  <w:style w:type="paragraph" w:styleId="a8">
    <w:name w:val="Balloon Text"/>
    <w:basedOn w:val="a"/>
    <w:link w:val="Char1"/>
    <w:uiPriority w:val="99"/>
    <w:semiHidden/>
    <w:unhideWhenUsed/>
    <w:rsid w:val="00597455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597455"/>
    <w:rPr>
      <w:rFonts w:ascii="맑은 고딕" w:eastAsia="맑은 고딕" w:hAnsi="맑은 고딕" w:cs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71662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4470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450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57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8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001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419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1993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1576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2071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192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489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7928">
          <w:marLeft w:val="1123"/>
          <w:marRight w:val="0"/>
          <w:marTop w:val="154"/>
          <w:marBottom w:val="1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1534321\Desktop\&#50577;&#50696;&#49836;_2017\&#44368;&#50977;&#54028;&#53944;\&#48277;&#51221;&#44368;&#50977;(&#49324;&#50725;)\&#52712;&#54633;(2017)\&#49328;&#50629;&#50504;&#51204;&#48372;&#44148;\9&#50900;\&#49436;&#48512;&#49324;&#50629;&#48512;\&#51228;&#51452;\17_9&#50900;_&#49328;&#50629;&#50504;&#51204;&#48372;&#44148;&#44368;&#50977;&#51068;&#51648;_&#51228;&#51452;%20(1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9E167C-65D4-444B-8BC7-1AA089957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17_9월_산업안전보건교육일지_제주 (1).dot</Template>
  <TotalTime>78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create human management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11534321</dc:creator>
  <cp:lastModifiedBy>상우 박</cp:lastModifiedBy>
  <cp:revision>28</cp:revision>
  <cp:lastPrinted>2026-01-13T08:14:00Z</cp:lastPrinted>
  <dcterms:created xsi:type="dcterms:W3CDTF">2026-01-08T07:26:00Z</dcterms:created>
  <dcterms:modified xsi:type="dcterms:W3CDTF">2026-03-26T04:30:00Z</dcterms:modified>
</cp:coreProperties>
</file>