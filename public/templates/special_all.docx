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75411ADD" w:rsidR="00DB2B99" w:rsidRPr="0096427B" w:rsidRDefault="000B5657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특별안전보건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0B5657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3E97FB6A" w:rsidR="00DB2B99" w:rsidRPr="000B5657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3. </w:t>
                  </w:r>
                  <w:r w:rsidR="00B92E19"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특별안전보건 교육</w:t>
                  </w:r>
                  <w:r w:rsidR="00A74DC8"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(</w:t>
                  </w:r>
                  <w:r w:rsidR="007C4C1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8</w:t>
                  </w:r>
                  <w:r w:rsidR="00B92E19"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시간 이상)</w:t>
                  </w:r>
                </w:p>
                <w:p w14:paraId="0AAC82A0" w14:textId="77777777" w:rsidR="00DB2B99" w:rsidRPr="0096427B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5.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기타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="00A42BD0"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="00A42BD0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2FA067C2" w:rsidR="003F19D1" w:rsidRPr="00C6009D" w:rsidRDefault="000B5657" w:rsidP="00354298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  <w:t>전압이 75볼트 이상인 정전 및 활선작업 (시설)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C519E19" w14:textId="77777777" w:rsidR="000B5657" w:rsidRPr="00883EBF" w:rsidRDefault="000B5657" w:rsidP="000B5657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YDVYGOStd33"/>
                      <w:kern w:val="0"/>
                      <w:sz w:val="24"/>
                      <w:szCs w:val="24"/>
                    </w:rPr>
                    <w:t>1. 전기의 위험성 및 전격 방지에 관한 사항</w:t>
                  </w:r>
                </w:p>
                <w:p w14:paraId="322AEF56" w14:textId="77777777" w:rsidR="000B5657" w:rsidRPr="00883EBF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해당 설비의 보수 및 점검에 관한 사항</w:t>
                  </w:r>
                </w:p>
                <w:p w14:paraId="342C904F" w14:textId="77777777" w:rsidR="000B5657" w:rsidRPr="00883EBF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정전작업·활선작업 시의 안전작업방법 및 순서에 관한 사항</w:t>
                  </w:r>
                </w:p>
                <w:p w14:paraId="2CA8E6EA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절연용 보호구, 절연용 방호구 및 활선작업용 기구 등의 사용에</w:t>
                  </w:r>
                </w:p>
                <w:p w14:paraId="66AF6C08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4"/>
                      <w:szCs w:val="24"/>
                    </w:rPr>
                    <w:t xml:space="preserve"> </w:t>
                  </w: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관한 사항</w:t>
                  </w:r>
                </w:p>
                <w:p w14:paraId="5CA9A5C9" w14:textId="72D0649E" w:rsidR="0096427B" w:rsidRPr="00C6009D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883EBF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그 밖에 안전·보건관리에 필요한 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1BF31CF9" w:rsidR="00C6009D" w:rsidRPr="0096427B" w:rsidRDefault="000B5657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특별안전보건 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7919A3EA" w:rsidR="00C74EC1" w:rsidRPr="00EC364E" w:rsidRDefault="000B5657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특별안전보건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C83630" w14:paraId="43FF482A" w14:textId="77777777" w:rsidTr="00AF55F1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0B5657" w:rsidRPr="00D0783E" w14:paraId="1D2310BA" w14:textId="77777777" w:rsidTr="00AF55F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64043C10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lastRenderedPageBreak/>
                    <w:t>{{현장명}}</w:t>
                  </w:r>
                </w:p>
                <w:p w14:paraId="11811000" w14:textId="77777777" w:rsidR="000B5657" w:rsidRPr="0096427B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특별안전보건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1F4F8FD7" w14:textId="77777777" w:rsidR="000B5657" w:rsidRPr="0096427B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4A4DFBA7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교육일시 :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CBC19A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472FCE7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00F8B3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5B648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02BD8A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0B5657" w:rsidRPr="00D0783E" w14:paraId="07C1FCFD" w14:textId="77777777" w:rsidTr="00AF55F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654580CA" w14:textId="77777777" w:rsidR="000B5657" w:rsidRPr="0096427B" w:rsidRDefault="000B5657" w:rsidP="00AF55F1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66AC1B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89563E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25EB5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0B5657" w:rsidRPr="00D0783E" w14:paraId="66849F9B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81338F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547D71BC" w14:textId="77777777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6B812BDC" w14:textId="550D3E69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3. 특별안전보건 교육(</w:t>
                  </w:r>
                  <w:r w:rsidR="007C4C1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8</w:t>
                  </w: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시간 이상)</w:t>
                  </w:r>
                </w:p>
                <w:p w14:paraId="557C8CB5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5. 기타(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262EEA46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70DE5632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1C9DA30B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0343D0CD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8EBE98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D69DEC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4194DEE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0738E10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1D5C2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D64134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B5657" w:rsidRPr="00D0783E" w14:paraId="65D67A13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BAE0BD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3F08CF8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500E8D7D" w14:textId="77777777" w:rsidR="000B5657" w:rsidRPr="00E14AC1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956E2A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5411BB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DD23F6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1543B90D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016252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C9D66B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5D79A6C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F004AF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949507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CA15B9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07F1B84E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621EF19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8277E8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E2DFC3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532083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B7253B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C035C1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3FE4B9A2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F382DC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941E46C" w14:textId="0D21CE90" w:rsidR="000B5657" w:rsidRPr="00C6009D" w:rsidRDefault="000B5657" w:rsidP="00AF55F1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 w:rsidRPr="00483CBE"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  <w:t>보일러 설치 및 취급작업 (시설)</w:t>
                  </w:r>
                </w:p>
              </w:tc>
            </w:tr>
            <w:tr w:rsidR="000B5657" w:rsidRPr="00D0783E" w14:paraId="5C783F13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4B250B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2331FE1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483CBE">
                    <w:rPr>
                      <w:rFonts w:cs="YDVYGOStd33"/>
                      <w:kern w:val="0"/>
                      <w:sz w:val="24"/>
                      <w:szCs w:val="24"/>
                    </w:rPr>
                    <w:t xml:space="preserve">1. 기계 및 기기 점화장치 계측기의 점검에 관한 사항 </w:t>
                  </w:r>
                </w:p>
                <w:p w14:paraId="7E5AAA50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483CB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열관리 및 방호장치에 관한 사항</w:t>
                  </w:r>
                </w:p>
                <w:p w14:paraId="7744CC60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483CB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작업순서 및 방법에 관한 사항</w:t>
                  </w:r>
                </w:p>
                <w:p w14:paraId="1C78AC57" w14:textId="256185D3" w:rsidR="000B5657" w:rsidRPr="00C6009D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483CB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그 밖에 안전·보건관리에 필요한 사항</w:t>
                  </w:r>
                </w:p>
              </w:tc>
            </w:tr>
            <w:tr w:rsidR="000B5657" w:rsidRPr="00D0783E" w14:paraId="65D060FA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C18A1F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2809F69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2146D13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34D5A95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03CF21F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C56B7A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0B5657" w:rsidRPr="00D0783E" w14:paraId="22FA6338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625327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5C0D91F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0FA573F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595DBBC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F9388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7ABD1C9A" w14:textId="77777777" w:rsidR="000B5657" w:rsidRPr="00C83630" w:rsidRDefault="000B5657" w:rsidP="00AF55F1"/>
        </w:tc>
      </w:tr>
    </w:tbl>
    <w:p w14:paraId="338055CA" w14:textId="77777777" w:rsidR="000B5657" w:rsidRDefault="000B5657" w:rsidP="000B5657"/>
    <w:p w14:paraId="5D67FAC0" w14:textId="77777777" w:rsidR="000B5657" w:rsidRPr="008C0CC8" w:rsidRDefault="000B5657" w:rsidP="000B5657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0B5657" w:rsidRPr="0096427B" w14:paraId="5216024C" w14:textId="77777777" w:rsidTr="00AF55F1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0B85D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특별안전보건 교육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4A199C9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5399E5E9" w14:textId="77777777" w:rsidR="000B5657" w:rsidRPr="0096427B" w:rsidRDefault="000B5657" w:rsidP="00AF55F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일자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0B5657" w:rsidRPr="0096427B" w14:paraId="164C668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162F19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BDB928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19179B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74F6790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E8DF9F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7BADB9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686CA1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2C0351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0B5657" w:rsidRPr="0096427B" w14:paraId="7CE75F2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65FCD" w14:textId="77777777" w:rsidR="000B5657" w:rsidRPr="007354EA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600A1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A3136D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2D2F04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716E0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9666D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3585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90B11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58397F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A4F2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B924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7014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7692B8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B8BED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7E89F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06BC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B291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D362951" w14:textId="77777777" w:rsidTr="00AF55F1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8A8E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39FA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069F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5DDE73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FC3B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361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CFE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8A143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2ACD85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BF02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7E4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3EE0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86FD38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125FB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EEFDD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25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F01D9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D770EB2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F4664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5C35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37D9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96621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3E3B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0764A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17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13B0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26F1B8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AF0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5D2B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295E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75D47F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9F678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E54D1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0C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292B4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C43C91F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804C8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5D21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A2C9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46CEA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648E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C301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811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4B428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E73463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879E2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BFE3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492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7B706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951C9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B7633D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F329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34BE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BC4B6D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A535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C58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7029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2CB18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7E52B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D37A3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927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B34E0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9588F24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7F3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116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A1A1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4972D5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B3EFD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043D7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76A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827F4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4DE948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8509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7812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26A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622F01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2B2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665A44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CD7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BF103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A66C94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4EA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308B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2F63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33CF8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1309B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667D00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35DC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1639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E7C405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4D42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BC5D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0C11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96D356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A5746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70373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2121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7DCF0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40B00E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BD530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6EBF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7340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D3CD7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7DBDF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7EDC35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B97D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AC74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347927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E322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6B74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289C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29C160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905945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195F6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D74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1EA90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33352B2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BA5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AA1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194F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C5BA8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6ABCF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DF57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8A2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EDBB3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AEEA1C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F82ED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A90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A5D4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D863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692EC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340DB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DF5C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CA88C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603F3CE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FF9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73A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C4F7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8273D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A385A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A4B437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8FA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A6CABB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EAF697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CF06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EFBE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2A30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814789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6406A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C60634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C70A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9BD4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587B13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DF32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672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501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38C741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4ED1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CBD7B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F47F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19C42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FA1FCF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A64D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E65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8EF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32A75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D9272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BBEC15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B910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C787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08CCFF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270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B8C2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C548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153F7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4E444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9F461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1C84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7E6F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BCE80C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3598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F44C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D468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2E7002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FCEB7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BE15F1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A83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E3235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336AC33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2F9F3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C1F7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858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C1499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318B6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6BF102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27B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8F94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E850C2F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378D14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D0280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40FF19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2B458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B87DA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4FB9BB8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35CE41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A643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41313DB1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p w14:paraId="1918883E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7A2948" w14:paraId="14D4E625" w14:textId="77777777" w:rsidTr="00AF55F1">
        <w:trPr>
          <w:trHeight w:val="13879"/>
        </w:trPr>
        <w:tc>
          <w:tcPr>
            <w:tcW w:w="9746" w:type="dxa"/>
          </w:tcPr>
          <w:p w14:paraId="5D2F7D4D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0B5657" w:rsidRPr="007A2948" w14:paraId="13764F76" w14:textId="77777777" w:rsidTr="00AF55F1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01E6D775" w14:textId="77777777" w:rsidR="000B5657" w:rsidRPr="00EC364E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특별안전보건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0FE446E0" w14:textId="77777777" w:rsidR="000B5657" w:rsidRPr="00EC364E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437FA8AA" w14:textId="77777777" w:rsidR="000B5657" w:rsidRPr="007A2948" w:rsidRDefault="000B5657" w:rsidP="00AF55F1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0B5657" w:rsidRPr="007A2948" w14:paraId="43DCCCBE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3CD32335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AFA6AB8" w14:textId="77777777" w:rsidR="000B5657" w:rsidRPr="00817FA4" w:rsidRDefault="000B5657" w:rsidP="00AF55F1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5C29B12A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8A75BD6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7AC6CF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7787815D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67E7A6A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7D2B0C65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247AC499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</w:tc>
      </w:tr>
    </w:tbl>
    <w:p w14:paraId="24016173" w14:textId="4A2337B9" w:rsidR="000B5657" w:rsidRDefault="000B5657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C83630" w14:paraId="4E792B80" w14:textId="77777777" w:rsidTr="00AF55F1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0B5657" w:rsidRPr="00D0783E" w14:paraId="6C4CE586" w14:textId="77777777" w:rsidTr="00AF55F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6A03CCE8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lastRenderedPageBreak/>
                    <w:t>{{현장명}}</w:t>
                  </w:r>
                </w:p>
                <w:p w14:paraId="2ED8C5A9" w14:textId="77777777" w:rsidR="000B5657" w:rsidRPr="0096427B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특별안전보건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4D23B504" w14:textId="77777777" w:rsidR="000B5657" w:rsidRPr="0096427B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DE44560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교육일시 :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946556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4A4849F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524B070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359D0D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ADA98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0B5657" w:rsidRPr="00D0783E" w14:paraId="4FDEFFE1" w14:textId="77777777" w:rsidTr="00AF55F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5D0E24D6" w14:textId="77777777" w:rsidR="000B5657" w:rsidRPr="0096427B" w:rsidRDefault="000B5657" w:rsidP="00AF55F1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2A819F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5F89B4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D69D36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0B5657" w:rsidRPr="00D0783E" w14:paraId="6FEC76D5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90B288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7C1F883A" w14:textId="77777777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60BA258F" w14:textId="0559A7A4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3. 특별안전보건 교육(</w:t>
                  </w:r>
                  <w:r w:rsidR="007C4C1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8</w:t>
                  </w: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시간 이상)</w:t>
                  </w:r>
                </w:p>
                <w:p w14:paraId="603FCEF7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5. 기타(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0AF3C8C7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456A351D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16846391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7F94BC08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D97BC5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212061D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2565CF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7638F36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01DE8C8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1C14C3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B5657" w:rsidRPr="00D0783E" w14:paraId="042C4A0E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7FE73A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47A75AC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A527C53" w14:textId="77777777" w:rsidR="000B5657" w:rsidRPr="00E14AC1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9787BE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E36419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27EC3D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73DD23C0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221B60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2520F0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3118490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0BB578B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BE3E32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008E72F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356C78BB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5B17B8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4DCDC5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7FC9C9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21110BA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5F9C11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9726A7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400747A6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D607BA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197531E1" w14:textId="253F14F5" w:rsidR="000B5657" w:rsidRPr="00C6009D" w:rsidRDefault="000B5657" w:rsidP="00AF55F1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 w:rsidRPr="007253DE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압력용기의</w:t>
                  </w:r>
                  <w:r w:rsidRPr="007253DE"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  <w:t xml:space="preserve"> 설치 및 취급작업(시설)</w:t>
                  </w:r>
                </w:p>
              </w:tc>
            </w:tr>
            <w:tr w:rsidR="000B5657" w:rsidRPr="00D0783E" w14:paraId="60C625B6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2548D0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223E487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7253DE">
                    <w:rPr>
                      <w:rFonts w:cs="YDVYGOStd33"/>
                      <w:kern w:val="0"/>
                      <w:sz w:val="24"/>
                      <w:szCs w:val="24"/>
                    </w:rPr>
                    <w:t>1. 안전시설 및 안전기준에 관한 사항</w:t>
                  </w:r>
                </w:p>
                <w:p w14:paraId="0602CB37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7253D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압력용기의 위험성에 관한 사항</w:t>
                  </w:r>
                </w:p>
                <w:p w14:paraId="343AAAFD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7253D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용기 취급 및 설치기준에 관한 사항</w:t>
                  </w:r>
                </w:p>
                <w:p w14:paraId="49BE739E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7253D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작업안전 점검 방법 및 요령에 관한 사항</w:t>
                  </w:r>
                </w:p>
                <w:p w14:paraId="4E45A48A" w14:textId="2A6647B8" w:rsidR="000B5657" w:rsidRPr="00C6009D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7253DE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그 밖에 안전·보건관리에 필요한 사항</w:t>
                  </w:r>
                </w:p>
              </w:tc>
            </w:tr>
            <w:tr w:rsidR="000B5657" w:rsidRPr="00D0783E" w14:paraId="68481FE8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CA1A05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4F901E2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66E209D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89FB1F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717AB05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ACCA7A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0B5657" w:rsidRPr="00D0783E" w14:paraId="76666A23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1FD059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52CD14F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20A9A1F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26B76BF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B546B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5202BF7E" w14:textId="77777777" w:rsidR="000B5657" w:rsidRPr="00C83630" w:rsidRDefault="000B5657" w:rsidP="00AF55F1"/>
        </w:tc>
      </w:tr>
    </w:tbl>
    <w:p w14:paraId="1986A877" w14:textId="77777777" w:rsidR="000B5657" w:rsidRDefault="000B5657" w:rsidP="000B5657"/>
    <w:p w14:paraId="5DF9A456" w14:textId="77777777" w:rsidR="000B5657" w:rsidRPr="008C0CC8" w:rsidRDefault="000B5657" w:rsidP="000B5657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0B5657" w:rsidRPr="0096427B" w14:paraId="7408B024" w14:textId="77777777" w:rsidTr="00AF55F1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225F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특별안전보건 교육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3AB82B5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46638C43" w14:textId="77777777" w:rsidR="000B5657" w:rsidRPr="0096427B" w:rsidRDefault="000B5657" w:rsidP="00AF55F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일자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0B5657" w:rsidRPr="0096427B" w14:paraId="55DC1472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0C5A521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000AE2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C9BE11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4317AD4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E5FC7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3B6BB42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DEADDD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264C3D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0B5657" w:rsidRPr="0096427B" w14:paraId="67100BD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094190" w14:textId="77777777" w:rsidR="000B5657" w:rsidRPr="007354EA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51D96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CC919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9EBBA79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35D67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14A5F8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F0E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1AB7F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F591D4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32F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451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636E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34C1E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FFF5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88008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9A57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9EBA2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F4C35C3" w14:textId="77777777" w:rsidTr="00AF55F1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C5DB5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CF78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06B6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95305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6CAF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C8E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26A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06A766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110926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7617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2F42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DB2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DABDD5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577D9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879F70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693F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6775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6D25041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CCDE5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BA66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B604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98AF9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946DF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54ACB1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E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F95F8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19EB79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D866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A37D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D41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9FCD75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3DD189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40439D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C75D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B115D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EDE026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4D1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0EB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1F0D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3E280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786C0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DD5D66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044A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A69CE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C9E8511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F74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C8D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2142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BC2EF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621A2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936B3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51D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EA5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5F4053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3B07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6E86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AEF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EE693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4725E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3857D8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DC53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F39DA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8A01122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9820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E97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0462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520865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CF4DB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E62F1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9609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EC706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024C11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DFB4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E8A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115B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2DB0E6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C582F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C3DA13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5A0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F544D4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0CF8BB8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00F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E0EF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20FD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B6CF0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31E9A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1DEAED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59CB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BAA81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E34FD5F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FD40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5131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B16D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3478DF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1D48F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D85139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D0B8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7C010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A403D38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E8EAE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834A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9906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205010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04517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1B519D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E2DD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227DC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04328C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965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48A1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1D1B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68853D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06506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8484B3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9C9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322FCA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CC0582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FFD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ABA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51CB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49BFD7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57754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93BF83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E4FB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35E5D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A0E5DC8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03B11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D3A7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884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CDEE95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AA49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5CA1C1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5268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C4DAE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095C82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08C4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2A31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66EC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C4E3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6892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C81F9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0085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FDE06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E50C5D8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D1F2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09C2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2F8C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B4ED31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06042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DA5FB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648D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F745E4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9B391A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C2CE6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5249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90F9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A8EFA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FF7A1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FABD2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89A3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8086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C3C961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8326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3494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E0B4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E841D6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69CEF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36AB7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B8DF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6282B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169D69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6EFB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7D10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B735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065342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8EFB6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94ECD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B748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219BF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36CFAC4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9E94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6EA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F2BB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BCC5F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04C28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0A73DF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0D1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6FDC8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13D6743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D20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391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8A4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671A4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CC5B5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AD9C12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48C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164AB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9D01E4F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AF36D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BD733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9DC3F9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180C5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24743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358B6A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078E8D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9E2D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00278C34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p w14:paraId="083A4FA8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7A2948" w14:paraId="5E30591D" w14:textId="77777777" w:rsidTr="00AF55F1">
        <w:trPr>
          <w:trHeight w:val="13879"/>
        </w:trPr>
        <w:tc>
          <w:tcPr>
            <w:tcW w:w="9746" w:type="dxa"/>
          </w:tcPr>
          <w:p w14:paraId="400E8C51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0B5657" w:rsidRPr="007A2948" w14:paraId="2DFB7B9B" w14:textId="77777777" w:rsidTr="00AF55F1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0929CEB2" w14:textId="77777777" w:rsidR="000B5657" w:rsidRPr="00EC364E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특별안전보건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3EB2D9A" w14:textId="77777777" w:rsidR="000B5657" w:rsidRPr="00EC364E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1041237F" w14:textId="77777777" w:rsidR="000B5657" w:rsidRPr="007A2948" w:rsidRDefault="000B5657" w:rsidP="00AF55F1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0B5657" w:rsidRPr="007A2948" w14:paraId="0CCDB90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23C1B331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9041606" w14:textId="77777777" w:rsidR="000B5657" w:rsidRPr="00817FA4" w:rsidRDefault="000B5657" w:rsidP="00AF55F1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4FCBDC1D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B3F0027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AF5B920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14795C63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AC8160E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490308E7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0EDA0CF9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</w:tc>
      </w:tr>
    </w:tbl>
    <w:p w14:paraId="5BE7E332" w14:textId="0BECAE7B" w:rsidR="000B5657" w:rsidRDefault="000B5657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C83630" w14:paraId="0AB7B5B1" w14:textId="77777777" w:rsidTr="00AF55F1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0B5657" w:rsidRPr="00D0783E" w14:paraId="18BA2045" w14:textId="77777777" w:rsidTr="00AF55F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5E5D3BAD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lastRenderedPageBreak/>
                    <w:t>{{현장명}}</w:t>
                  </w:r>
                </w:p>
                <w:p w14:paraId="39C74738" w14:textId="77777777" w:rsidR="000B5657" w:rsidRPr="0096427B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특별안전보건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2D041459" w14:textId="77777777" w:rsidR="000B5657" w:rsidRPr="0096427B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08D6E7B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교육일시 :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CD4177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0F95CFB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014F110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14DEA9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2CF4D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0B5657" w:rsidRPr="00D0783E" w14:paraId="0E37FA70" w14:textId="77777777" w:rsidTr="00AF55F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3774BF13" w14:textId="77777777" w:rsidR="000B5657" w:rsidRPr="0096427B" w:rsidRDefault="000B5657" w:rsidP="00AF55F1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4D304B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E69690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EFFFE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0B5657" w:rsidRPr="00D0783E" w14:paraId="0228F62C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48F47C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57C21DEC" w14:textId="77777777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4D02C525" w14:textId="7E42C433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3. 특별안전보건 교육(</w:t>
                  </w:r>
                  <w:r w:rsidR="007C4C1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8</w:t>
                  </w: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시간 이상)</w:t>
                  </w:r>
                </w:p>
                <w:p w14:paraId="7E51F12F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5. 기타(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289E82A0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6405F2FD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5347BCF5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3505896B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878B06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4915398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4E4C475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F5A560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7A45BC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761FBC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B5657" w:rsidRPr="00D0783E" w14:paraId="3662D056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0758C3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2890D24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56DECAE6" w14:textId="77777777" w:rsidR="000B5657" w:rsidRPr="00E14AC1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3C1AB7B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807B3D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0A8BF5D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7479E89E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7DF328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35E16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4E5D261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68A3D3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05BDF3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F8F389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4629163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3DDDC5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15B325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52A76F6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7C689734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537DA43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1611DBC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663D7F4C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14538C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47A02879" w14:textId="4A40CCDC" w:rsidR="000B5657" w:rsidRPr="00C6009D" w:rsidRDefault="000B5657" w:rsidP="00AF55F1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밀폐공간에서의</w:t>
                  </w:r>
                  <w:r w:rsidRPr="00A45FB6"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  <w:t xml:space="preserve"> 작업 (시설)</w:t>
                  </w:r>
                </w:p>
              </w:tc>
            </w:tr>
            <w:tr w:rsidR="000B5657" w:rsidRPr="00D0783E" w14:paraId="32FB69C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6049828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2073434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YDVYGOStd33"/>
                      <w:kern w:val="0"/>
                      <w:sz w:val="24"/>
                      <w:szCs w:val="24"/>
                    </w:rPr>
                    <w:t>1. 산소농도 측정 및 작업환경에 관한 사항</w:t>
                  </w:r>
                </w:p>
                <w:p w14:paraId="296A90F9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2. 사고 시의 응급처치 및 비상 시 구출에 관한 사항</w:t>
                  </w:r>
                </w:p>
                <w:p w14:paraId="78487160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3. 작업내용ㆍ안전작업방법 및 절차에 관한 사항</w:t>
                  </w:r>
                </w:p>
                <w:p w14:paraId="0E3276AD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4. 보호구 착용 및 보호 장비 사용에 관한 사항</w:t>
                  </w:r>
                </w:p>
                <w:p w14:paraId="40FF75A2" w14:textId="77777777" w:rsidR="000B5657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</w:pPr>
                  <w:r w:rsidRPr="00A45FB6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5. 장비ㆍ설비 및 시설 등의 안전점검에 관한 사항</w:t>
                  </w:r>
                </w:p>
                <w:p w14:paraId="53099DE6" w14:textId="235096D4" w:rsidR="000B5657" w:rsidRPr="00C6009D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A45FB6">
                    <w:rPr>
                      <w:rFonts w:cs="DINPro-Medium"/>
                      <w:color w:val="000000"/>
                      <w:kern w:val="0"/>
                      <w:sz w:val="24"/>
                      <w:szCs w:val="24"/>
                    </w:rPr>
                    <w:t>6. 그 밖에 안전ㆍ보건관리에 필요한 사항</w:t>
                  </w:r>
                </w:p>
              </w:tc>
            </w:tr>
            <w:tr w:rsidR="000B5657" w:rsidRPr="00D0783E" w14:paraId="21C2EAAB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214EBD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27A8E2C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1510214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26D9F48B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1287381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8806C2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0B5657" w:rsidRPr="00D0783E" w14:paraId="7D81EF6B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DB1605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28C8ADC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5BEDD5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763F3C9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3040D5F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7CCACA16" w14:textId="77777777" w:rsidR="000B5657" w:rsidRPr="00C83630" w:rsidRDefault="000B5657" w:rsidP="00AF55F1"/>
        </w:tc>
      </w:tr>
    </w:tbl>
    <w:p w14:paraId="44C1F8FA" w14:textId="77777777" w:rsidR="000B5657" w:rsidRDefault="000B5657" w:rsidP="000B5657"/>
    <w:p w14:paraId="60797911" w14:textId="77777777" w:rsidR="000B5657" w:rsidRPr="008C0CC8" w:rsidRDefault="000B5657" w:rsidP="000B5657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0B5657" w:rsidRPr="0096427B" w14:paraId="29C6FD8F" w14:textId="77777777" w:rsidTr="00AF55F1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2670B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특별안전보건 교육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70C0149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3E3EB4F" w14:textId="77777777" w:rsidR="000B5657" w:rsidRPr="0096427B" w:rsidRDefault="000B5657" w:rsidP="00AF55F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일자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0B5657" w:rsidRPr="0096427B" w14:paraId="0696B434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1FA11D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018B5C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A6728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428E9B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3FC01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25D953D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D73359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67DC397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0B5657" w:rsidRPr="0096427B" w14:paraId="40A8680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BD40E" w14:textId="77777777" w:rsidR="000B5657" w:rsidRPr="007354EA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2FA86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1AD90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D4C40B4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5B3FF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B1A2E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260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959C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93418B4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C6DF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3E3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EF4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F3846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F273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C44EBD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916E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90C72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11494FC" w14:textId="77777777" w:rsidTr="00AF55F1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4717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154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722C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33F461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702FC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6B0B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5AC1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77481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619D19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4551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179D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C44A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233D90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A1980C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F6E956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6A75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2DEE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AF616C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A342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F42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FCD0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F8886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959A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D657D9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F0D1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F667B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7513BA4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D4795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0603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7F4C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F352A6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A8F4F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DCB1E5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7012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D465C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7B738C1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9CC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E17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C92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8A1F7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A4322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25A56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7AEC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A089E8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338A22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8FA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094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613E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116401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A65F0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298FF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E8D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B76F6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064A5F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1515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A3FA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9140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C4338E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E9B06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21671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D9B8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360C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1A72E38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0796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E61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F7E1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9150CA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93236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C2243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4779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9C063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CC27EE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4E3B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01D3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CF8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252CBE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657CE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975091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B05D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84C93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E6E38B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AED4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D80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605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5E286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533DC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75E81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58A4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A7A4E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0D27FB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2958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0309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500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11FBB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681F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8C2A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54C2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58702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C2C33E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7ABEF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CCCA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3914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92971F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05DF6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5867F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9E1C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7832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F049E8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D0654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9794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F877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3DC4A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AE8A1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DF3A5F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9F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79A03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5A66313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4333A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182E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8C89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232F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F27B5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73070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1A7D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F1506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8E087C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399D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24B1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683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F33915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5AFA9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54C39B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FDB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93884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FA1DD4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5B1A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D8E9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4FE4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DEC54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68B5E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1812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9452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C1F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45C548E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3BD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4BCA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6360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0358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766011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F4373E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1CA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89D27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EFBB373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4BB4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2728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FB0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909D9A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F0B33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18181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07B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728F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033B77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03EF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B2F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9FCB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D3121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DCDCF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415E5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8A73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D3B78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AE6C932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3184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6CB1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9D17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7E6F26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1EEC15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7B477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0C6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77CC5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D1CA85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C167B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4CEB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35C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9D756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AD91C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0BDB92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533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37860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6D1F71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39CA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D743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0D2C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A53D4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0708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1DBBF4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5D3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D62EE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1BCFB39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FFDBA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5999FE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197664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283AE4E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6CD74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488B7DD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A67AEC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98E1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9FE7EA5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p w14:paraId="534D379D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7A2948" w14:paraId="4E5A2F42" w14:textId="77777777" w:rsidTr="00AF55F1">
        <w:trPr>
          <w:trHeight w:val="13879"/>
        </w:trPr>
        <w:tc>
          <w:tcPr>
            <w:tcW w:w="9746" w:type="dxa"/>
          </w:tcPr>
          <w:p w14:paraId="545B5A4D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0B5657" w:rsidRPr="007A2948" w14:paraId="21AFC5D3" w14:textId="77777777" w:rsidTr="00AF55F1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4FA414C3" w14:textId="77777777" w:rsidR="000B5657" w:rsidRPr="00EC364E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특별안전보건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64BD600B" w14:textId="77777777" w:rsidR="000B5657" w:rsidRPr="00EC364E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501A72B7" w14:textId="77777777" w:rsidR="000B5657" w:rsidRPr="007A2948" w:rsidRDefault="000B5657" w:rsidP="00AF55F1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0B5657" w:rsidRPr="007A2948" w14:paraId="1E7FA766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6F450658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46113DE0" w14:textId="77777777" w:rsidR="000B5657" w:rsidRPr="00817FA4" w:rsidRDefault="000B5657" w:rsidP="00AF55F1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241B4C96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2245B28C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DF6B11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38085929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655CF10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64F577F8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33513B3C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</w:tc>
      </w:tr>
    </w:tbl>
    <w:p w14:paraId="4CAB3000" w14:textId="7DA84BF7" w:rsidR="000B5657" w:rsidRDefault="000B5657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C83630" w14:paraId="1027B3B3" w14:textId="77777777" w:rsidTr="00AF55F1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0B5657" w:rsidRPr="00D0783E" w14:paraId="2FDEFD21" w14:textId="77777777" w:rsidTr="00AF55F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31128124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lastRenderedPageBreak/>
                    <w:t>{{현장명}}</w:t>
                  </w:r>
                </w:p>
                <w:p w14:paraId="2DF0FEFF" w14:textId="77777777" w:rsidR="000B5657" w:rsidRPr="0096427B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특별안전보건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117349F7" w14:textId="77777777" w:rsidR="000B5657" w:rsidRPr="0096427B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0EE94D98" w14:textId="77777777" w:rsidR="000B5657" w:rsidRPr="00E14AC1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교육일시 :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 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75270E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20C2EA2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709C7FA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EDAF69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 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132407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소장/부장</w:t>
                  </w:r>
                </w:p>
              </w:tc>
            </w:tr>
            <w:tr w:rsidR="000B5657" w:rsidRPr="00D0783E" w14:paraId="0EE14683" w14:textId="77777777" w:rsidTr="00AF55F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18A198F5" w14:textId="77777777" w:rsidR="000B5657" w:rsidRPr="0096427B" w:rsidRDefault="000B5657" w:rsidP="00AF55F1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A75AAC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F262C0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72D85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0B5657" w:rsidRPr="00D0783E" w14:paraId="7201DC9E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35AD41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7E86B77D" w14:textId="77777777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szCs w:val="20"/>
                    </w:rPr>
                    <w:t>1. 신규채용시 교육(8시간 이상)</w:t>
                  </w:r>
                </w:p>
                <w:p w14:paraId="113A277B" w14:textId="2C7EFFE7" w:rsidR="000B5657" w:rsidRPr="000B5657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3. 특별안전보건 교육(</w:t>
                  </w:r>
                  <w:r w:rsidR="007C4C1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8</w:t>
                  </w:r>
                  <w:r w:rsidRPr="000B5657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시간 이상)</w:t>
                  </w:r>
                </w:p>
                <w:p w14:paraId="7F0950E7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5. 기타(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 xml:space="preserve">        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2371A91A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2. 작업내용 변경시 교육(2시간 이상)</w:t>
                  </w:r>
                </w:p>
                <w:p w14:paraId="5A711599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정기 안전보건 교육(월 </w:t>
                  </w:r>
                  <w:r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3F566F8A" w14:textId="77777777" w:rsidR="000B5657" w:rsidRPr="0096427B" w:rsidRDefault="000B5657" w:rsidP="00AF55F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0C61E17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79914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6EC768F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    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312EEE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3864C54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0CF00949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6FA0F19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0B5657" w:rsidRPr="00D0783E" w14:paraId="11D8437C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212519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33D0E7C5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0584934" w14:textId="77777777" w:rsidR="000B5657" w:rsidRPr="00E14AC1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05FD4B87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6147226D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0100AC2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12F6464C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0A1A931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44E4842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DAF532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A14F18E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083A2E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450CB13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113136C3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0CF38C82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66201D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8EE3C53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68D091A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BA31930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B0A321C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0B5657" w:rsidRPr="00D0783E" w14:paraId="67C9C3AF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80EA178" w14:textId="77777777" w:rsidR="000B5657" w:rsidRPr="0096427B" w:rsidRDefault="000B5657" w:rsidP="00AF55F1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4554F23" w14:textId="4CF6476A" w:rsidR="000B5657" w:rsidRPr="00C6009D" w:rsidRDefault="000B5657" w:rsidP="00AF55F1">
                  <w:pPr>
                    <w:wordWrap/>
                    <w:adjustRightInd w:val="0"/>
                    <w:jc w:val="left"/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</w:pPr>
                  <w:r w:rsidRPr="006064BE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가연물이</w:t>
                  </w:r>
                  <w:r w:rsidRPr="006064BE">
                    <w:rPr>
                      <w:rFonts w:cs="NanumGothicOTFExtraBold"/>
                      <w:bCs/>
                      <w:kern w:val="0"/>
                      <w:sz w:val="24"/>
                      <w:szCs w:val="24"/>
                    </w:rPr>
                    <w:t xml:space="preserve"> 있는 장소에서 하는 화재작업 (시설)</w:t>
                  </w:r>
                </w:p>
              </w:tc>
            </w:tr>
            <w:tr w:rsidR="000B5657" w:rsidRPr="00D0783E" w14:paraId="6FF757F4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26505D6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280F96E1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YDVYGOStd33"/>
                      <w:kern w:val="0"/>
                      <w:sz w:val="22"/>
                    </w:rPr>
                  </w:pPr>
                  <w:r w:rsidRPr="006064BE">
                    <w:rPr>
                      <w:rFonts w:cs="YDVYGOStd33"/>
                      <w:kern w:val="0"/>
                      <w:sz w:val="22"/>
                    </w:rPr>
                    <w:t>1. 작업준비 및 작업절차에 관한 사항</w:t>
                  </w:r>
                </w:p>
                <w:p w14:paraId="791C0CF4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2. 작업장 내 위험물, 가연물의 사용·보관·설치 현황에 관한 사항</w:t>
                  </w:r>
                </w:p>
                <w:p w14:paraId="4429D6F7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3. 화재위험작업에 따른 인근 인화성 액체에 대한 방호조치에 관한 사항</w:t>
                  </w:r>
                </w:p>
                <w:p w14:paraId="142891FB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4. 화재위험작업으로 인한 불꽃, 불티</w:t>
                  </w:r>
                  <w:r w:rsidRPr="006064B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등의 흩날림</w:t>
                  </w:r>
                  <w:r w:rsidRPr="006064B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방지</w:t>
                  </w:r>
                  <w:r w:rsidRPr="006064B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조치에 관한 사항</w:t>
                  </w:r>
                </w:p>
                <w:p w14:paraId="73751243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5. 인화성 액체의 증기가 남아 있지 않도록</w:t>
                  </w:r>
                  <w:r w:rsidRPr="006064BE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환기 등의 조치에 관한 사항</w:t>
                  </w:r>
                </w:p>
                <w:p w14:paraId="6D4A8A80" w14:textId="77777777" w:rsidR="000B5657" w:rsidRPr="006064BE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6. 화재감시자의 직무 및 피난교육 등 비상조치에 관한 사항</w:t>
                  </w:r>
                </w:p>
                <w:p w14:paraId="5EE0C520" w14:textId="5FB03B92" w:rsidR="000B5657" w:rsidRPr="00C6009D" w:rsidRDefault="000B5657" w:rsidP="000B5657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6064BE">
                    <w:rPr>
                      <w:rFonts w:cs="DINPro-Medium"/>
                      <w:color w:val="000000"/>
                      <w:kern w:val="0"/>
                      <w:sz w:val="22"/>
                    </w:rPr>
                    <w:t>7. 그 밖에 안전·보건관리에 필요한 사항</w:t>
                  </w:r>
                </w:p>
              </w:tc>
            </w:tr>
            <w:tr w:rsidR="000B5657" w:rsidRPr="00D0783E" w14:paraId="7CEC691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EF62B17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44E01082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62E62E81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3392FE8E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3C5272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A33B67C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0B5657" w:rsidRPr="00D0783E" w14:paraId="56957095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487AFF5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34760A5E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2F78931D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FB086A4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22A29E0" w14:textId="77777777" w:rsidR="000B5657" w:rsidRPr="0096427B" w:rsidRDefault="000B5657" w:rsidP="000B5657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0CE7DC" w14:textId="77777777" w:rsidR="000B5657" w:rsidRPr="00C83630" w:rsidRDefault="000B5657" w:rsidP="00AF55F1"/>
        </w:tc>
      </w:tr>
    </w:tbl>
    <w:p w14:paraId="5E258629" w14:textId="77777777" w:rsidR="000B5657" w:rsidRDefault="000B5657" w:rsidP="000B5657"/>
    <w:p w14:paraId="6098AC35" w14:textId="77777777" w:rsidR="000B5657" w:rsidRPr="008C0CC8" w:rsidRDefault="000B5657" w:rsidP="000B5657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0B5657" w:rsidRPr="0096427B" w14:paraId="519314AC" w14:textId="77777777" w:rsidTr="00AF55F1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135AD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특별안전보건 교육 참석 </w:t>
            </w:r>
            <w:r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6D9213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7F949DB" w14:textId="77777777" w:rsidR="000B5657" w:rsidRPr="0096427B" w:rsidRDefault="000B5657" w:rsidP="00AF55F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        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일자 :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0B5657" w:rsidRPr="0096427B" w14:paraId="2AEDFE9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28CFA9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575CF6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53A2F29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2D40957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1B1F80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4385E9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034AB23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63A4236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</w:p>
        </w:tc>
      </w:tr>
      <w:tr w:rsidR="000B5657" w:rsidRPr="0096427B" w14:paraId="634CCBC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4C6968" w14:textId="77777777" w:rsidR="000B5657" w:rsidRPr="007354EA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47501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96003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9A512DB" w14:textId="77777777" w:rsidR="000B5657" w:rsidRPr="00E14AC1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CD125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8A97C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E05C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5FDA7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2007D5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2E5F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C150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0B7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1775F9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9B513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88772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F5BC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81720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49C8E16F" w14:textId="77777777" w:rsidTr="00AF55F1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543A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2325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316E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5B2F60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9587B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85610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773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47C7C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888203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D30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F20A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549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EA726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32D7C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8D579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63BC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0F5DA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33DA29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99ED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D6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E27A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654C3D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E98DC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6F01B2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D77B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F5655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D6B78E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3F2A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071B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7682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8535E9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605FB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9456E7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B836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9DDCF6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26383FC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A8D9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59E0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BA4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4171ED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06BEA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BCBD38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E75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6F783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8BBEC4D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CB489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DA8B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E741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2830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D10E2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418B9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01F7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14D1A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DCE248B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6530B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BE30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0927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6D0287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AE18E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3FE396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DC6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3A21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CA3AB5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5CE0C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73A7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B6FE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5FFD37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26170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F35FA0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E44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75A76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297979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1777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1A28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587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97ADDB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979B0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24340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E2A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E8C34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BFDA45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F42D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2FFE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1033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D404F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CFE20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C1F265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FDFB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605EA6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683CA5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594C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9C97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1FFD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131BF3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826DF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C1584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544F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1353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91CE535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F6AC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3664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6FD0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5166DA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78A32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71753E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A84C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C3D70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01B38B1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20EE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2761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8C60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15EB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3C905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7793F7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5132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3D4F6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639BD773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AD33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4C01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907A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F180D8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CAD45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42176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9A56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9B8DC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6843FE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538C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040F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9751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51DA4A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42AEC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238CC4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1CF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890CFE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7DC5E777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49E9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4011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B603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0A818E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CFD20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B8F8E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2D0F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87CCB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24F27656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DAFA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8510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9CF6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05F23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82AEFD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40EC1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E237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9388C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17893811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B27E6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757D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653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5F5AD5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08278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CE0DA4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2C22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7EAB9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DFB3100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89BD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FAC1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A13E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719353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1B6BB3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FFFA15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E903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4EFAD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2CDAF0A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3ADB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CCBE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6549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209487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2D6B2C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E75597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5117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AB5AF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517A7C6F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0EF79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FAA7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188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D57EA14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BBB33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BD83148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7763E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FEF4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0224E17E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496C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90BB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3208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63CBF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946BF0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FDD2A5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6D276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4506DB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0B5657" w:rsidRPr="0096427B" w14:paraId="3EAEA18E" w14:textId="77777777" w:rsidTr="00AF55F1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BEB61C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0123827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601177F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EF2931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0C36A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5B98CC2D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FDDC6B2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1C672A" w14:textId="77777777" w:rsidR="000B5657" w:rsidRPr="0096427B" w:rsidRDefault="000B5657" w:rsidP="00AF55F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4C78A29F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p w14:paraId="4B038607" w14:textId="77777777" w:rsidR="000B5657" w:rsidRPr="0096427B" w:rsidRDefault="000B5657" w:rsidP="000B565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0B5657" w:rsidRPr="007A2948" w14:paraId="5787BC5E" w14:textId="77777777" w:rsidTr="00AF55F1">
        <w:trPr>
          <w:trHeight w:val="13879"/>
        </w:trPr>
        <w:tc>
          <w:tcPr>
            <w:tcW w:w="9746" w:type="dxa"/>
          </w:tcPr>
          <w:p w14:paraId="61399355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0B5657" w:rsidRPr="007A2948" w14:paraId="3B80F969" w14:textId="77777777" w:rsidTr="00AF55F1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78D60715" w14:textId="77777777" w:rsidR="000B5657" w:rsidRPr="00EC364E" w:rsidRDefault="000B5657" w:rsidP="00AF55F1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특별안전보건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45DA9D5A" w14:textId="77777777" w:rsidR="000B5657" w:rsidRPr="00EC364E" w:rsidRDefault="000B5657" w:rsidP="00AF55F1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6ED34EBF" w14:textId="77777777" w:rsidR="000B5657" w:rsidRPr="007A2948" w:rsidRDefault="000B5657" w:rsidP="00AF55F1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일자 :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0B5657" w:rsidRPr="007A2948" w14:paraId="43C5CDAC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DED0D14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6A1BB398" w14:textId="77777777" w:rsidR="000B5657" w:rsidRPr="00817FA4" w:rsidRDefault="000B5657" w:rsidP="00AF55F1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445781AF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16701834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55D38C3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0B5657" w:rsidRPr="007A2948" w14:paraId="01286F41" w14:textId="77777777" w:rsidTr="00AF55F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6C16DF2D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447CC1ED" w14:textId="77777777" w:rsidR="000B5657" w:rsidRPr="00817FA4" w:rsidRDefault="000B5657" w:rsidP="00AF55F1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0740AF0A" w14:textId="77777777" w:rsidR="000B5657" w:rsidRPr="007A2948" w:rsidRDefault="000B5657" w:rsidP="00AF55F1">
            <w:pPr>
              <w:rPr>
                <w:rFonts w:ascii="가는각진제목체" w:eastAsia="가는각진제목체"/>
              </w:rPr>
            </w:pPr>
          </w:p>
        </w:tc>
      </w:tr>
    </w:tbl>
    <w:p w14:paraId="6A21E31B" w14:textId="298D3B2F" w:rsidR="000B5657" w:rsidRPr="000B5657" w:rsidRDefault="000B5657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0B5657" w:rsidRPr="000B5657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0697" w14:textId="77777777" w:rsidR="00D22A13" w:rsidRDefault="00D22A13" w:rsidP="003E29E9">
      <w:r>
        <w:separator/>
      </w:r>
    </w:p>
  </w:endnote>
  <w:endnote w:type="continuationSeparator" w:id="0">
    <w:p w14:paraId="7BF2DA14" w14:textId="77777777" w:rsidR="00D22A13" w:rsidRDefault="00D22A13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YDVYGOStd33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CAA25" w14:textId="77777777" w:rsidR="00D22A13" w:rsidRDefault="00D22A13" w:rsidP="003E29E9">
      <w:r>
        <w:separator/>
      </w:r>
    </w:p>
  </w:footnote>
  <w:footnote w:type="continuationSeparator" w:id="0">
    <w:p w14:paraId="46532F9B" w14:textId="77777777" w:rsidR="00D22A13" w:rsidRDefault="00D22A13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B1716"/>
    <w:rsid w:val="000B1BD3"/>
    <w:rsid w:val="000B4A03"/>
    <w:rsid w:val="000B5657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3598"/>
    <w:rsid w:val="0071662C"/>
    <w:rsid w:val="007261A4"/>
    <w:rsid w:val="007339B0"/>
    <w:rsid w:val="007354EA"/>
    <w:rsid w:val="007463D8"/>
    <w:rsid w:val="00764F3B"/>
    <w:rsid w:val="00771A28"/>
    <w:rsid w:val="00772E4A"/>
    <w:rsid w:val="007767DE"/>
    <w:rsid w:val="007A06E5"/>
    <w:rsid w:val="007A2948"/>
    <w:rsid w:val="007A56DC"/>
    <w:rsid w:val="007C3C41"/>
    <w:rsid w:val="007C4C1E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6427B"/>
    <w:rsid w:val="00974EA6"/>
    <w:rsid w:val="0098251B"/>
    <w:rsid w:val="009831EC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77906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2A13"/>
    <w:rsid w:val="00D25928"/>
    <w:rsid w:val="00D3343D"/>
    <w:rsid w:val="00D36AAE"/>
    <w:rsid w:val="00D45260"/>
    <w:rsid w:val="00D66780"/>
    <w:rsid w:val="00D7147F"/>
    <w:rsid w:val="00D72E5A"/>
    <w:rsid w:val="00DA3AF7"/>
    <w:rsid w:val="00DB2B99"/>
    <w:rsid w:val="00DB3B5A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D0344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76</TotalTime>
  <Pages>15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26</cp:revision>
  <cp:lastPrinted>2026-01-13T08:14:00Z</cp:lastPrinted>
  <dcterms:created xsi:type="dcterms:W3CDTF">2026-01-08T07:26:00Z</dcterms:created>
  <dcterms:modified xsi:type="dcterms:W3CDTF">2026-03-26T04:41:00Z</dcterms:modified>
</cp:coreProperties>
</file>