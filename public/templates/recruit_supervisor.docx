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3FF24095" w:rsidR="00DB2B99" w:rsidRPr="0096427B" w:rsidRDefault="0096427B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신규채용시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1.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6754EC4C" w:rsidR="003F19D1" w:rsidRPr="00C6009D" w:rsidRDefault="0096427B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채용시 교육(</w:t>
                  </w:r>
                  <w:r w:rsidR="009768AE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관리감독</w:t>
                  </w: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자)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1188FEF" w14:textId="77777777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A513EB">
                    <w:rPr>
                      <w:rFonts w:cs="YDVYGOStd33"/>
                      <w:kern w:val="0"/>
                      <w:sz w:val="22"/>
                    </w:rPr>
                    <w:t>1. 산업안전 및 산업재해 예방에 관한 사항</w:t>
                  </w:r>
                </w:p>
                <w:p w14:paraId="257D8D7C" w14:textId="2B55616D" w:rsidR="0063160E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A513EB">
                    <w:rPr>
                      <w:rFonts w:cs="YDVYGOStd33"/>
                      <w:kern w:val="0"/>
                      <w:sz w:val="22"/>
                    </w:rPr>
                    <w:t xml:space="preserve">   (화재∙폭발 사고 발생 시 대피에 관한 사항을 포함한다)</w:t>
                  </w:r>
                </w:p>
                <w:p w14:paraId="518FD967" w14:textId="22F08818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A513EB">
                    <w:rPr>
                      <w:rFonts w:cs="YDVYGOStd33"/>
                      <w:kern w:val="0"/>
                      <w:sz w:val="22"/>
                    </w:rPr>
                    <w:t>2. 산업보건 및 건강장해 예방에 관한 사항</w:t>
                  </w:r>
                </w:p>
                <w:p w14:paraId="5BA3B91F" w14:textId="7106CCC4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A513EB">
                    <w:rPr>
                      <w:rFonts w:cs="YDVYGOStd33"/>
                      <w:kern w:val="0"/>
                      <w:sz w:val="22"/>
                    </w:rPr>
                    <w:t>3. 위험성 평가에 관한 사항</w:t>
                  </w:r>
                </w:p>
                <w:p w14:paraId="62C97D08" w14:textId="77777777" w:rsidR="00354298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4. 산업안전보건법령 및 산업재해보상보험 제도에 관한 사항</w:t>
                  </w:r>
                </w:p>
                <w:p w14:paraId="10506EEC" w14:textId="77777777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5. 직무스트레스 예방 및 관리에 관한 사항</w:t>
                  </w:r>
                </w:p>
                <w:p w14:paraId="6E503CE6" w14:textId="77777777" w:rsidR="0096427B" w:rsidRPr="00A513EB" w:rsidRDefault="0096427B" w:rsidP="0096427B">
                  <w:pPr>
                    <w:wordWrap/>
                    <w:adjustRightInd w:val="0"/>
                    <w:ind w:left="440" w:hangingChars="200" w:hanging="44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6. 직장 내 괴롭힘, 고객의 폭언 등으로 인한 건강장해 예방 및</w:t>
                  </w:r>
                </w:p>
                <w:p w14:paraId="78D53FAD" w14:textId="173D488E" w:rsidR="0096427B" w:rsidRPr="00A513EB" w:rsidRDefault="0096427B" w:rsidP="0096427B">
                  <w:pPr>
                    <w:wordWrap/>
                    <w:adjustRightInd w:val="0"/>
                    <w:ind w:firstLineChars="100" w:firstLine="22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 w:hint="eastAsia"/>
                      <w:color w:val="FFFFFF" w:themeColor="background1"/>
                      <w:kern w:val="0"/>
                      <w:sz w:val="22"/>
                    </w:rPr>
                    <w:t>1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관리에 관한 사항</w:t>
                  </w:r>
                </w:p>
                <w:p w14:paraId="2BE29FF1" w14:textId="62A1CDF2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7.</w:t>
                  </w: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기계.기구의 위험성과 작업의 순서 및 동선에 관한 사항</w:t>
                  </w:r>
                </w:p>
                <w:p w14:paraId="56F378C1" w14:textId="7466AA15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8.</w:t>
                  </w: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작업 개시 전 점검에 관한 사항</w:t>
                  </w:r>
                </w:p>
                <w:p w14:paraId="7E5D0AED" w14:textId="0FF18E4F" w:rsidR="00A513EB" w:rsidRPr="00A513EB" w:rsidRDefault="00A513EB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9. 물질안전보건자료에 관한 사항</w:t>
                  </w:r>
                </w:p>
                <w:p w14:paraId="4B896E63" w14:textId="4D5E327E" w:rsidR="0096427B" w:rsidRPr="00A513EB" w:rsidRDefault="00A513EB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10</w:t>
                  </w:r>
                  <w:r w:rsidR="0096427B"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. </w:t>
                  </w: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사업장 내 안전보건관리체제 및 </w:t>
                  </w:r>
                  <w:r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안전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∙보건조치 현황에 관한 사항</w:t>
                  </w:r>
                </w:p>
                <w:p w14:paraId="79DA3217" w14:textId="08A40B63" w:rsidR="0096427B" w:rsidRP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1</w:t>
                  </w:r>
                  <w:r w:rsidR="00A513EB"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1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. </w:t>
                  </w:r>
                  <w:r w:rsidR="00A513EB"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표준안전</w:t>
                  </w:r>
                  <w:r w:rsidR="00A513EB"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작업방법 결정 및 지도∙감독 요령에 관한 사항</w:t>
                  </w:r>
                  <w:r w:rsidR="00A513EB"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</w:p>
                <w:p w14:paraId="76BD6CE3" w14:textId="77777777" w:rsidR="00A513EB" w:rsidRDefault="0096427B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1</w:t>
                  </w:r>
                  <w:r w:rsidR="00A513EB"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2</w:t>
                  </w: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. </w:t>
                  </w:r>
                  <w:r w:rsidR="00A513EB" w:rsidRPr="00A513EB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비상시</w:t>
                  </w:r>
                  <w:r w:rsidR="00A513EB"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또는 재해 발생 시 긴급조치에 관한 사항</w:t>
                  </w:r>
                </w:p>
                <w:p w14:paraId="5CA9A5C9" w14:textId="28071411" w:rsidR="00A513EB" w:rsidRPr="00A513EB" w:rsidRDefault="00A513EB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</w:pPr>
                  <w:r w:rsidRPr="00A513EB">
                    <w:rPr>
                      <w:rFonts w:cs="DINPro-Medium"/>
                      <w:color w:val="000000"/>
                      <w:kern w:val="0"/>
                      <w:sz w:val="22"/>
                    </w:rPr>
                    <w:t>13. 그 밖의 관리감독자의 직무에 관한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35A78385" w:rsidR="00C6009D" w:rsidRPr="0096427B" w:rsidRDefault="005C6545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관리감독자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 채용시 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5CFAAE30" w:rsidR="00C74EC1" w:rsidRPr="00EC364E" w:rsidRDefault="005C6545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관리감독자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채용시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6C90" w14:textId="77777777" w:rsidR="00952EED" w:rsidRDefault="00952EED" w:rsidP="003E29E9">
      <w:r>
        <w:separator/>
      </w:r>
    </w:p>
  </w:endnote>
  <w:endnote w:type="continuationSeparator" w:id="0">
    <w:p w14:paraId="45BD9B60" w14:textId="77777777" w:rsidR="00952EED" w:rsidRDefault="00952EED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DB1E" w14:textId="77777777" w:rsidR="00952EED" w:rsidRDefault="00952EED" w:rsidP="003E29E9">
      <w:r>
        <w:separator/>
      </w:r>
    </w:p>
  </w:footnote>
  <w:footnote w:type="continuationSeparator" w:id="0">
    <w:p w14:paraId="67DCC9BB" w14:textId="77777777" w:rsidR="00952EED" w:rsidRDefault="00952EED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C6545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354EA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52EED"/>
    <w:rsid w:val="0096427B"/>
    <w:rsid w:val="00974EA6"/>
    <w:rsid w:val="009768AE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513EB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B3B5A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44022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72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27</cp:revision>
  <cp:lastPrinted>2026-01-13T08:14:00Z</cp:lastPrinted>
  <dcterms:created xsi:type="dcterms:W3CDTF">2026-01-08T07:26:00Z</dcterms:created>
  <dcterms:modified xsi:type="dcterms:W3CDTF">2026-03-26T04:13:00Z</dcterms:modified>
</cp:coreProperties>
</file>